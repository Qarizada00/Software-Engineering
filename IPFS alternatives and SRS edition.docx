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C48F6" w14:textId="7A522E64" w:rsidR="00D077E9" w:rsidRDefault="00CE4E80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366718" wp14:editId="1A939210">
                <wp:simplePos x="0" y="0"/>
                <wp:positionH relativeFrom="column">
                  <wp:posOffset>-199257</wp:posOffset>
                </wp:positionH>
                <wp:positionV relativeFrom="page">
                  <wp:posOffset>900752</wp:posOffset>
                </wp:positionV>
                <wp:extent cx="3938905" cy="5773003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773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61969" w14:textId="009CA60C" w:rsidR="00CE4E80" w:rsidRDefault="008A03EA" w:rsidP="00185BBC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t>İ</w:t>
                            </w:r>
                            <w:r w:rsidR="00185BBC">
                              <w:t xml:space="preserve">stanbul </w:t>
                            </w:r>
                            <w:r w:rsidR="00185BBC">
                              <w:rPr>
                                <w:lang w:val="tr-TR"/>
                              </w:rPr>
                              <w:t>Kültür Üniversitesi</w:t>
                            </w:r>
                          </w:p>
                          <w:p w14:paraId="08AB22D5" w14:textId="28640B70" w:rsidR="008A03EA" w:rsidRPr="008A03EA" w:rsidRDefault="00185BBC" w:rsidP="008A03EA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Software En</w:t>
                            </w:r>
                            <w:r w:rsidR="008A03EA">
                              <w:rPr>
                                <w:lang w:val="tr-TR"/>
                              </w:rPr>
                              <w:t>g</w:t>
                            </w:r>
                            <w:r>
                              <w:rPr>
                                <w:lang w:val="tr-TR"/>
                              </w:rPr>
                              <w:t>ineerin</w:t>
                            </w:r>
                            <w:r w:rsidR="008A03EA">
                              <w:rPr>
                                <w:lang w:val="tr-TR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66718" id="Rectangle 3" o:spid="_x0000_s1026" alt="white rectangle for text on cover" style="position:absolute;margin-left:-15.7pt;margin-top:70.95pt;width:310.15pt;height:454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" fillcolor="white [3212]" stroked="f" strokeweight="2pt">
                <v:textbox>
                  <w:txbxContent>
                    <w:p w14:paraId="78E61969" w14:textId="009CA60C" w:rsidR="00CE4E80" w:rsidRDefault="008A03EA" w:rsidP="00185BBC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t>İ</w:t>
                      </w:r>
                      <w:r w:rsidR="00185BBC">
                        <w:t xml:space="preserve">stanbul </w:t>
                      </w:r>
                      <w:r w:rsidR="00185BBC">
                        <w:rPr>
                          <w:lang w:val="tr-TR"/>
                        </w:rPr>
                        <w:t>Kültür Üniversitesi</w:t>
                      </w:r>
                    </w:p>
                    <w:p w14:paraId="08AB22D5" w14:textId="28640B70" w:rsidR="008A03EA" w:rsidRPr="008A03EA" w:rsidRDefault="00185BBC" w:rsidP="008A03EA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Software En</w:t>
                      </w:r>
                      <w:r w:rsidR="008A03EA">
                        <w:rPr>
                          <w:lang w:val="tr-TR"/>
                        </w:rPr>
                        <w:t>g</w:t>
                      </w:r>
                      <w:r>
                        <w:rPr>
                          <w:lang w:val="tr-TR"/>
                        </w:rPr>
                        <w:t>ineerin</w:t>
                      </w:r>
                      <w:r w:rsidR="008A03EA">
                        <w:rPr>
                          <w:lang w:val="tr-TR"/>
                        </w:rPr>
                        <w:t>g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</w:rPr>
        <w:drawing>
          <wp:anchor distT="0" distB="0" distL="114300" distR="114300" simplePos="0" relativeHeight="251658240" behindDoc="1" locked="0" layoutInCell="1" allowOverlap="1" wp14:anchorId="259ABF3E" wp14:editId="3CA77A07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5DE94D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D77F22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01237B" wp14:editId="2B434B51">
                      <wp:extent cx="3528695" cy="164782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47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5CF5FB" w14:textId="235F9CB3" w:rsidR="00D077E9" w:rsidRPr="00E25033" w:rsidRDefault="00CE4E80" w:rsidP="00D077E9">
                                  <w:pPr>
                                    <w:pStyle w:val="Title"/>
                                    <w:rPr>
                                      <w:color w:val="0F0D29" w:themeColor="text1"/>
                                    </w:rPr>
                                  </w:pPr>
                                  <w:r w:rsidRPr="00E25033">
                                    <w:rPr>
                                      <w:color w:val="0F0D29" w:themeColor="text1"/>
                                    </w:rPr>
                                    <w:t>APXEIA</w:t>
                                  </w:r>
                                </w:p>
                                <w:p w14:paraId="7C555541" w14:textId="3CE871A5" w:rsidR="00D077E9" w:rsidRPr="00E25033" w:rsidRDefault="00690C34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  <w:t>IPFS alternatives and SRS edition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00123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7" type="#_x0000_t202" style="width:277.85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" filled="f" stroked="f" strokeweight=".5pt">
                      <v:textbox>
                        <w:txbxContent>
                          <w:p w14:paraId="0F5CF5FB" w14:textId="235F9CB3" w:rsidR="00D077E9" w:rsidRPr="00E25033" w:rsidRDefault="00CE4E80" w:rsidP="00D077E9">
                            <w:pPr>
                              <w:pStyle w:val="Title"/>
                              <w:rPr>
                                <w:color w:val="0F0D29" w:themeColor="text1"/>
                              </w:rPr>
                            </w:pPr>
                            <w:r w:rsidRPr="00E25033">
                              <w:rPr>
                                <w:color w:val="0F0D29" w:themeColor="text1"/>
                              </w:rPr>
                              <w:t>APXEIA</w:t>
                            </w:r>
                          </w:p>
                          <w:p w14:paraId="7C555541" w14:textId="3CE871A5" w:rsidR="00D077E9" w:rsidRPr="00E25033" w:rsidRDefault="00690C34" w:rsidP="00D077E9">
                            <w:pPr>
                              <w:pStyle w:val="Title"/>
                              <w:spacing w:after="0"/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>IPFS alternatives and SRS edition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D920536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CAC454" wp14:editId="38F6E1F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D0713D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" strokecolor="#2665f0 [1951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014B453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FD2BD72" w14:textId="5F21FEDF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19422061" w14:textId="18E0D61F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04833589" w14:textId="4095E0E2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50E1268D" w14:textId="6890D100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16AEEEC7" w14:textId="77777777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3AD1844A" w14:textId="77777777" w:rsidR="008A03EA" w:rsidRDefault="008A03EA" w:rsidP="008A03EA">
            <w:pPr>
              <w:jc w:val="center"/>
              <w:rPr>
                <w:noProof/>
              </w:rPr>
            </w:pPr>
          </w:p>
          <w:p w14:paraId="1BA27730" w14:textId="77777777" w:rsidR="008A03EA" w:rsidRDefault="008A03EA" w:rsidP="008A03EA">
            <w:pPr>
              <w:rPr>
                <w:noProof/>
              </w:rPr>
            </w:pPr>
          </w:p>
          <w:p w14:paraId="531680E5" w14:textId="77777777" w:rsidR="008A03EA" w:rsidRDefault="008A03EA" w:rsidP="008A03EA">
            <w:pPr>
              <w:rPr>
                <w:noProof/>
              </w:rPr>
            </w:pPr>
          </w:p>
          <w:p w14:paraId="5478EBD9" w14:textId="49D32D3E" w:rsidR="008A03EA" w:rsidRDefault="008A03EA" w:rsidP="008A03EA">
            <w:pPr>
              <w:rPr>
                <w:noProof/>
              </w:rPr>
            </w:pPr>
          </w:p>
          <w:p w14:paraId="457B853B" w14:textId="2EB2FCE1" w:rsidR="008A03EA" w:rsidRDefault="008A03EA" w:rsidP="008A03EA">
            <w:pPr>
              <w:rPr>
                <w:noProof/>
              </w:rPr>
            </w:pPr>
          </w:p>
          <w:p w14:paraId="53AE685E" w14:textId="77777777" w:rsidR="008A03EA" w:rsidRDefault="008A03EA" w:rsidP="008A03EA">
            <w:pPr>
              <w:rPr>
                <w:noProof/>
              </w:rPr>
            </w:pPr>
          </w:p>
          <w:p w14:paraId="568E3600" w14:textId="77777777" w:rsidR="008A03EA" w:rsidRDefault="008A03EA" w:rsidP="008A03EA">
            <w:pPr>
              <w:rPr>
                <w:noProof/>
              </w:rPr>
            </w:pPr>
            <w:r>
              <w:rPr>
                <w:noProof/>
              </w:rPr>
              <w:t>Instructor: Akhan Akbulut</w:t>
            </w:r>
          </w:p>
          <w:p w14:paraId="370042F0" w14:textId="0B2703A2" w:rsidR="008A03EA" w:rsidRPr="008A03EA" w:rsidRDefault="008A03EA" w:rsidP="008A03EA">
            <w:pPr>
              <w:rPr>
                <w:noProof/>
                <w:lang w:val="tr-TR" w:bidi="prs-AF"/>
              </w:rPr>
            </w:pPr>
            <w:r>
              <w:rPr>
                <w:noProof/>
                <w:lang w:bidi="prs-AF"/>
              </w:rPr>
              <w:t xml:space="preserve">Assistant: </w:t>
            </w:r>
            <w:r>
              <w:rPr>
                <w:noProof/>
                <w:lang w:val="tr-TR" w:bidi="prs-AF"/>
              </w:rPr>
              <w:t>Büşra Kocaç</w:t>
            </w:r>
            <w:r w:rsidR="00336780">
              <w:rPr>
                <w:noProof/>
                <w:lang w:val="tr-TR" w:bidi="prs-AF"/>
              </w:rPr>
              <w:t>ı</w:t>
            </w:r>
            <w:r>
              <w:rPr>
                <w:noProof/>
                <w:lang w:val="tr-TR" w:bidi="prs-AF"/>
              </w:rPr>
              <w:t>nar</w:t>
            </w:r>
          </w:p>
        </w:tc>
      </w:tr>
      <w:tr w:rsidR="00D077E9" w14:paraId="48D486A9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CAD001FE61A4DFBA086AA52E1C8A3AF"/>
              </w:placeholder>
              <w15:appearance w15:val="hidden"/>
            </w:sdtPr>
            <w:sdtEndPr/>
            <w:sdtContent>
              <w:p w14:paraId="5556A466" w14:textId="0BF56462" w:rsidR="00D077E9" w:rsidRDefault="00D077E9" w:rsidP="00D077E9"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begin"/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instrText xml:space="preserve"> DATE  \@ "MMMM d"  \* MERGEFORMAT </w:instrText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separate"/>
                </w:r>
                <w:r w:rsidR="00DE619F">
                  <w:rPr>
                    <w:rStyle w:val="SubtitleChar"/>
                    <w:b w:val="0"/>
                    <w:noProof/>
                    <w:color w:val="B1E4FD" w:themeColor="accent1" w:themeTint="33"/>
                  </w:rPr>
                  <w:t>May 17</w:t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end"/>
                </w:r>
              </w:p>
            </w:sdtContent>
          </w:sdt>
          <w:p w14:paraId="77EDCB7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50BD4D4" wp14:editId="0EC0119A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5CA6BAA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78A4BD4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22D66E5" w14:textId="0D20A5F6" w:rsidR="00D077E9" w:rsidRPr="00E25033" w:rsidRDefault="00D077E9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Authored by:</w:t>
            </w:r>
            <w:r w:rsidR="00185BBC" w:rsidRPr="00E25033">
              <w:rPr>
                <w:color w:val="B1E4FD" w:themeColor="accent1" w:themeTint="33"/>
              </w:rPr>
              <w:t xml:space="preserve"> Nasibullah Qarizada</w:t>
            </w:r>
          </w:p>
          <w:p w14:paraId="388B885D" w14:textId="449821EB" w:rsidR="00185BBC" w:rsidRPr="00E25033" w:rsidRDefault="00185BBC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Student No: 1900004691</w:t>
            </w:r>
          </w:p>
          <w:p w14:paraId="1B5A10FC" w14:textId="3A6E8831" w:rsidR="00185BBC" w:rsidRPr="00E25033" w:rsidRDefault="00185BBC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Department: Computer Science</w:t>
            </w:r>
          </w:p>
          <w:p w14:paraId="22D10C60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003D8501" w14:textId="4C450247" w:rsidR="008A03EA" w:rsidRDefault="00D077E9" w:rsidP="00394796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4B33B43C" wp14:editId="1996392A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31BD228" wp14:editId="2B9B66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6738D" id="Rectangle 2" o:spid="_x0000_s1026" alt="colored rectangle" style="position:absolute;margin-left:-58.8pt;margin-top:525.2pt;width:611.1pt;height:265.7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" fillcolor="#013a57 [2404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5B876E7B" w14:textId="77777777" w:rsidR="00394796" w:rsidRDefault="00394796" w:rsidP="00394796">
      <w:pPr>
        <w:spacing w:after="200"/>
      </w:pPr>
    </w:p>
    <w:p w14:paraId="16D7BA21" w14:textId="77777777" w:rsidR="00F75EB8" w:rsidRPr="00FE2CF2" w:rsidRDefault="00F75EB8" w:rsidP="00F75EB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/>
        <w:jc w:val="center"/>
        <w:rPr>
          <w:noProof/>
          <w:highlight w:val="darkGray"/>
        </w:rPr>
      </w:pPr>
      <w:bookmarkStart w:id="0" w:name="_Toc107858829"/>
      <w:bookmarkStart w:id="1" w:name="_Toc108287587"/>
      <w:bookmarkStart w:id="2" w:name="_Toc111014886"/>
      <w:bookmarkStart w:id="3" w:name="_Toc111117822"/>
      <w:bookmarkStart w:id="4" w:name="_Toc113291685"/>
      <w:bookmarkStart w:id="5" w:name="_Toc445972250"/>
      <w:bookmarkStart w:id="6" w:name="_Toc449533285"/>
      <w:r w:rsidRPr="00FE2CF2">
        <w:rPr>
          <w:rFonts w:ascii="Arial" w:hAnsi="Arial"/>
          <w:highlight w:val="darkGray"/>
          <w:shd w:val="clear" w:color="auto" w:fill="BFBFBF" w:themeFill="background1" w:themeFillShade="BF"/>
        </w:rPr>
        <w:t>Contents</w:t>
      </w:r>
      <w:bookmarkEnd w:id="0"/>
      <w:bookmarkEnd w:id="1"/>
      <w:bookmarkEnd w:id="2"/>
      <w:bookmarkEnd w:id="3"/>
      <w:bookmarkEnd w:id="4"/>
      <w:bookmarkEnd w:id="5"/>
      <w:bookmarkEnd w:id="6"/>
      <w:r w:rsidRPr="00FE2CF2">
        <w:rPr>
          <w:rFonts w:ascii="Arial" w:hAnsi="Arial"/>
          <w:highlight w:val="darkGray"/>
        </w:rPr>
        <w:fldChar w:fldCharType="begin"/>
      </w:r>
      <w:r w:rsidRPr="00FE2CF2">
        <w:rPr>
          <w:rFonts w:ascii="Arial" w:hAnsi="Arial"/>
          <w:highlight w:val="darkGray"/>
        </w:rPr>
        <w:instrText xml:space="preserve"> TOC \o "1-2" \t "TOCentry,1" </w:instrText>
      </w:r>
      <w:r w:rsidRPr="00FE2CF2">
        <w:rPr>
          <w:rFonts w:ascii="Arial" w:hAnsi="Arial"/>
          <w:highlight w:val="darkGray"/>
        </w:rPr>
        <w:fldChar w:fldCharType="separate"/>
      </w:r>
    </w:p>
    <w:p w14:paraId="086DE545" w14:textId="0AD672C7" w:rsidR="00F75EB8" w:rsidRPr="00FE2CF2" w:rsidRDefault="00F75EB8" w:rsidP="00F75EB8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</w:pPr>
      <w:r w:rsidRPr="00FE2CF2">
        <w:rPr>
          <w:rFonts w:ascii="Arial" w:hAnsi="Arial"/>
          <w:noProof/>
          <w:highlight w:val="darkGray"/>
          <w:shd w:val="clear" w:color="auto" w:fill="BFBFBF" w:themeFill="background1" w:themeFillShade="BF"/>
        </w:rPr>
        <w:t>Contents</w:t>
      </w:r>
      <w:r w:rsidRPr="00FE2CF2">
        <w:rPr>
          <w:noProof/>
          <w:highlight w:val="darkGray"/>
        </w:rPr>
        <w:tab/>
      </w:r>
      <w:r w:rsidRPr="00FE2CF2">
        <w:rPr>
          <w:noProof/>
          <w:highlight w:val="darkGray"/>
        </w:rPr>
        <w:fldChar w:fldCharType="begin"/>
      </w:r>
      <w:r w:rsidRPr="00FE2CF2">
        <w:rPr>
          <w:noProof/>
          <w:highlight w:val="darkGray"/>
        </w:rPr>
        <w:instrText xml:space="preserve"> PAGEREF _Toc449533285 \h </w:instrText>
      </w:r>
      <w:r w:rsidRPr="00FE2CF2">
        <w:rPr>
          <w:noProof/>
          <w:highlight w:val="darkGray"/>
        </w:rPr>
      </w:r>
      <w:r w:rsidRPr="00FE2CF2">
        <w:rPr>
          <w:noProof/>
          <w:highlight w:val="darkGray"/>
        </w:rPr>
        <w:fldChar w:fldCharType="separate"/>
      </w:r>
      <w:r w:rsidRPr="00FE2CF2">
        <w:rPr>
          <w:noProof/>
          <w:highlight w:val="darkGray"/>
        </w:rPr>
        <w:t>ii</w:t>
      </w:r>
      <w:r w:rsidRPr="00FE2CF2">
        <w:rPr>
          <w:noProof/>
          <w:highlight w:val="darkGray"/>
        </w:rPr>
        <w:fldChar w:fldCharType="end"/>
      </w:r>
    </w:p>
    <w:p w14:paraId="0FAA24EE" w14:textId="6B6C6AE3" w:rsidR="00AD408B" w:rsidRPr="004C0D19" w:rsidRDefault="00F75EB8" w:rsidP="004C0D19">
      <w:pPr>
        <w:pStyle w:val="TOC1"/>
        <w:tabs>
          <w:tab w:val="left" w:pos="48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  <w:tab/>
      </w:r>
      <w:r w:rsidRPr="00FE2CF2">
        <w:rPr>
          <w:rFonts w:ascii="Arial" w:hAnsi="Arial"/>
          <w:noProof/>
          <w:highlight w:val="darkGray"/>
        </w:rPr>
        <w:t>Introduction</w:t>
      </w:r>
      <w:r w:rsidRPr="00FE2CF2">
        <w:rPr>
          <w:noProof/>
          <w:highlight w:val="darkGray"/>
        </w:rPr>
        <w:tab/>
      </w:r>
      <w:r w:rsidRPr="00FE2CF2">
        <w:rPr>
          <w:noProof/>
          <w:highlight w:val="darkGray"/>
        </w:rPr>
        <w:fldChar w:fldCharType="begin"/>
      </w:r>
      <w:r w:rsidRPr="00FE2CF2">
        <w:rPr>
          <w:noProof/>
          <w:highlight w:val="darkGray"/>
        </w:rPr>
        <w:instrText xml:space="preserve"> PAGEREF _Toc449533287 \h </w:instrText>
      </w:r>
      <w:r w:rsidRPr="00FE2CF2">
        <w:rPr>
          <w:noProof/>
          <w:highlight w:val="darkGray"/>
        </w:rPr>
      </w:r>
      <w:r w:rsidRPr="00FE2CF2">
        <w:rPr>
          <w:noProof/>
          <w:highlight w:val="darkGray"/>
        </w:rPr>
        <w:fldChar w:fldCharType="separate"/>
      </w:r>
      <w:r w:rsidRPr="00FE2CF2">
        <w:rPr>
          <w:noProof/>
          <w:highlight w:val="darkGray"/>
        </w:rPr>
        <w:t>1</w:t>
      </w:r>
      <w:r w:rsidRPr="00FE2CF2">
        <w:rPr>
          <w:noProof/>
          <w:highlight w:val="darkGray"/>
        </w:rPr>
        <w:fldChar w:fldCharType="end"/>
      </w:r>
    </w:p>
    <w:p w14:paraId="60ED453F" w14:textId="6111AA56" w:rsidR="004C2F4A" w:rsidRDefault="00F75EB8" w:rsidP="004C2F4A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1.</w:t>
      </w:r>
      <w:r w:rsidR="004C0D19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 w:rsidR="00690C34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>IPFS Alternatives</w:t>
      </w:r>
      <w:r w:rsidRPr="00FE2CF2">
        <w:rPr>
          <w:noProof/>
          <w:highlight w:val="darkGray"/>
        </w:rPr>
        <w:tab/>
      </w:r>
      <w:r w:rsidR="00E94930" w:rsidRPr="00FE2CF2">
        <w:rPr>
          <w:noProof/>
          <w:highlight w:val="darkGray"/>
        </w:rPr>
        <w:t>3</w:t>
      </w:r>
    </w:p>
    <w:p w14:paraId="0D1EC4E3" w14:textId="236411A6" w:rsidR="004C2F4A" w:rsidRPr="00760783" w:rsidRDefault="004C2F4A" w:rsidP="004C2F4A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1.</w:t>
      </w:r>
      <w:r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 w:rsidR="00690C34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>this week on SRS</w:t>
      </w:r>
      <w:r w:rsidRPr="00FE2CF2">
        <w:rPr>
          <w:noProof/>
          <w:highlight w:val="darkGray"/>
        </w:rPr>
        <w:tab/>
      </w:r>
      <w:r w:rsidR="006A7F1F">
        <w:rPr>
          <w:noProof/>
          <w:highlight w:val="darkGray"/>
        </w:rPr>
        <w:t>3</w:t>
      </w:r>
    </w:p>
    <w:p w14:paraId="68B89AFD" w14:textId="77777777" w:rsidR="004C2F4A" w:rsidRPr="004C2F4A" w:rsidRDefault="004C2F4A" w:rsidP="004C2F4A">
      <w:pPr>
        <w:rPr>
          <w:highlight w:val="darkGray"/>
          <w:lang w:val="en-CA" w:bidi="he-IL"/>
        </w:rPr>
      </w:pPr>
    </w:p>
    <w:p w14:paraId="44C82B3C" w14:textId="77777777" w:rsidR="002D3F16" w:rsidRPr="00FE2CF2" w:rsidRDefault="002D3F16" w:rsidP="00F75EB8">
      <w:pPr>
        <w:pStyle w:val="TOC1"/>
        <w:tabs>
          <w:tab w:val="left" w:pos="480"/>
          <w:tab w:val="right" w:leader="dot" w:pos="9350"/>
        </w:tabs>
        <w:rPr>
          <w:rFonts w:ascii="Arial" w:hAnsi="Arial" w:cs="Symbol"/>
          <w:noProof/>
          <w:highlight w:val="darkGray"/>
        </w:rPr>
      </w:pPr>
    </w:p>
    <w:p w14:paraId="410E4CBE" w14:textId="6A2F284A" w:rsidR="004854B5" w:rsidRPr="004C0D19" w:rsidRDefault="004854B5" w:rsidP="004854B5">
      <w:pPr>
        <w:pStyle w:val="TOC1"/>
        <w:tabs>
          <w:tab w:val="left" w:pos="48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  <w:tab/>
      </w:r>
      <w:r>
        <w:rPr>
          <w:rFonts w:ascii="Arial" w:hAnsi="Arial"/>
          <w:noProof/>
          <w:highlight w:val="darkGray"/>
        </w:rPr>
        <w:t>Parts Applied This Week</w:t>
      </w:r>
      <w:r w:rsidRPr="00FE2CF2">
        <w:rPr>
          <w:noProof/>
          <w:highlight w:val="darkGray"/>
        </w:rPr>
        <w:tab/>
      </w:r>
      <w:r w:rsidR="004B4EF9">
        <w:rPr>
          <w:noProof/>
          <w:highlight w:val="darkGray"/>
        </w:rPr>
        <w:t>4</w:t>
      </w:r>
    </w:p>
    <w:p w14:paraId="1F01990C" w14:textId="7750E693" w:rsidR="002D3F16" w:rsidRPr="00FE2CF2" w:rsidRDefault="00F75EB8" w:rsidP="002D3F16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 w:rsidRPr="00FE2CF2">
        <w:rPr>
          <w:rFonts w:ascii="Arial" w:hAnsi="Arial" w:cs="Symbol"/>
          <w:noProof/>
          <w:highlight w:val="darkGray"/>
        </w:rPr>
        <w:t>2.1</w:t>
      </w:r>
      <w:r w:rsidRPr="00FE2CF2">
        <w:rPr>
          <w:rFonts w:eastAsiaTheme="minorEastAsia" w:cstheme="minorBidi"/>
          <w:smallCaps w:val="0"/>
          <w:noProof/>
          <w:highlight w:val="darkGray"/>
          <w:lang w:val="en-US" w:bidi="ar-SA"/>
        </w:rPr>
        <w:tab/>
      </w:r>
      <w:r w:rsidR="00F2731E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>Chatbot Configuration</w:t>
      </w:r>
      <w:r w:rsidRPr="00FE2CF2">
        <w:rPr>
          <w:noProof/>
          <w:highlight w:val="darkGray"/>
        </w:rPr>
        <w:tab/>
      </w:r>
      <w:r w:rsidR="004B4EF9">
        <w:rPr>
          <w:noProof/>
          <w:highlight w:val="darkGray"/>
        </w:rPr>
        <w:t>4</w:t>
      </w:r>
    </w:p>
    <w:p w14:paraId="6DF7B3F5" w14:textId="77777777" w:rsidR="00C134BB" w:rsidRPr="00FE2CF2" w:rsidRDefault="00C134BB" w:rsidP="00C134BB">
      <w:pPr>
        <w:rPr>
          <w:highlight w:val="darkGray"/>
          <w:lang w:val="en-CA" w:bidi="he-IL"/>
        </w:rPr>
      </w:pPr>
    </w:p>
    <w:p w14:paraId="6BB6E14F" w14:textId="67F412D1" w:rsidR="00F75EB8" w:rsidRPr="00FE2CF2" w:rsidRDefault="00F75EB8" w:rsidP="00F75EB8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</w:p>
    <w:p w14:paraId="66D64F65" w14:textId="08276E15" w:rsidR="00F75EB8" w:rsidRPr="00FE2CF2" w:rsidRDefault="00F75EB8" w:rsidP="00F75EB8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</w:p>
    <w:p w14:paraId="30D5ED77" w14:textId="40E330DC" w:rsidR="00F75EB8" w:rsidRPr="00FE2CF2" w:rsidRDefault="00F75EB8" w:rsidP="00F75EB8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</w:pPr>
    </w:p>
    <w:p w14:paraId="2D1F10B2" w14:textId="46BB7BEE" w:rsidR="008A03EA" w:rsidRDefault="00F75EB8" w:rsidP="00F75EB8">
      <w:pPr>
        <w:jc w:val="center"/>
        <w:rPr>
          <w:color w:val="auto"/>
          <w:sz w:val="72"/>
          <w:szCs w:val="72"/>
        </w:rPr>
      </w:pPr>
      <w:r w:rsidRPr="00FE2CF2">
        <w:rPr>
          <w:rFonts w:ascii="Arial" w:hAnsi="Arial"/>
          <w:highlight w:val="darkGray"/>
        </w:rPr>
        <w:fldChar w:fldCharType="end"/>
      </w:r>
    </w:p>
    <w:p w14:paraId="7687B4A1" w14:textId="4F297242" w:rsidR="00E25033" w:rsidRDefault="00E25033" w:rsidP="00E25033">
      <w:pPr>
        <w:jc w:val="center"/>
        <w:rPr>
          <w:color w:val="auto"/>
          <w:sz w:val="72"/>
          <w:szCs w:val="72"/>
        </w:rPr>
      </w:pPr>
    </w:p>
    <w:p w14:paraId="04112BDE" w14:textId="77777777" w:rsidR="00E25033" w:rsidRPr="00E25033" w:rsidRDefault="00E25033" w:rsidP="00E25033">
      <w:pPr>
        <w:jc w:val="center"/>
        <w:rPr>
          <w:color w:val="auto"/>
          <w:sz w:val="72"/>
          <w:szCs w:val="72"/>
        </w:rPr>
      </w:pPr>
    </w:p>
    <w:p w14:paraId="1F630944" w14:textId="35673C36" w:rsidR="008A03EA" w:rsidRDefault="008A03EA" w:rsidP="00DF027C"/>
    <w:p w14:paraId="547DBA88" w14:textId="7669E837" w:rsidR="008A03EA" w:rsidRDefault="008A03EA" w:rsidP="00DF027C"/>
    <w:p w14:paraId="57FE8D00" w14:textId="5B741F20" w:rsidR="008A03EA" w:rsidRDefault="008A03EA" w:rsidP="00DF027C"/>
    <w:p w14:paraId="10DAFE92" w14:textId="3C64E8C0" w:rsidR="008A03EA" w:rsidRDefault="008A03EA" w:rsidP="00DF027C"/>
    <w:p w14:paraId="0641F30F" w14:textId="2B1629BE" w:rsidR="008A03EA" w:rsidRDefault="008A03EA" w:rsidP="00DF027C"/>
    <w:p w14:paraId="0C4C26B5" w14:textId="6075A892" w:rsidR="008A03EA" w:rsidRDefault="008A03EA" w:rsidP="00DF027C"/>
    <w:p w14:paraId="1CD0D96F" w14:textId="13323C7C" w:rsidR="008A03EA" w:rsidRDefault="008A03EA" w:rsidP="00DF027C"/>
    <w:p w14:paraId="09472DA1" w14:textId="0AAE1F08" w:rsidR="008A03EA" w:rsidRDefault="008A03EA" w:rsidP="00DF027C"/>
    <w:p w14:paraId="54E92975" w14:textId="0FE84626" w:rsidR="008A03EA" w:rsidRDefault="008A03EA" w:rsidP="00DF027C"/>
    <w:p w14:paraId="529DD86B" w14:textId="6869713E" w:rsidR="008F0F16" w:rsidRDefault="008F0F16" w:rsidP="00DF027C"/>
    <w:p w14:paraId="302A4B84" w14:textId="6FB370B3" w:rsidR="00E94930" w:rsidRDefault="00E94930" w:rsidP="00DF027C"/>
    <w:p w14:paraId="51F78567" w14:textId="1FC59C5B" w:rsidR="00760783" w:rsidRDefault="00760783" w:rsidP="00DF027C"/>
    <w:p w14:paraId="2FE8ED3C" w14:textId="77777777" w:rsidR="004C2F4A" w:rsidRDefault="004C2F4A" w:rsidP="006A6F9F">
      <w:pPr>
        <w:rPr>
          <w:color w:val="0F0D29" w:themeColor="text1"/>
        </w:rPr>
      </w:pPr>
    </w:p>
    <w:p w14:paraId="252FDFE8" w14:textId="33279D8A" w:rsidR="00760783" w:rsidRDefault="00760783" w:rsidP="006A6F9F">
      <w:pPr>
        <w:rPr>
          <w:rFonts w:asciiTheme="majorHAnsi" w:hAnsiTheme="majorHAnsi" w:cstheme="majorHAnsi"/>
          <w:color w:val="0F0D29" w:themeColor="text1"/>
          <w:sz w:val="36"/>
          <w:szCs w:val="36"/>
        </w:rPr>
      </w:pPr>
    </w:p>
    <w:p w14:paraId="51D97252" w14:textId="41EED54B" w:rsidR="00551F9A" w:rsidRDefault="00372200" w:rsidP="00F2731E">
      <w:pPr>
        <w:rPr>
          <w:b w:val="0"/>
          <w:bCs/>
          <w:color w:val="0F0D29" w:themeColor="text1"/>
          <w:sz w:val="24"/>
          <w:szCs w:val="24"/>
        </w:rPr>
      </w:pPr>
      <w:r>
        <w:rPr>
          <w:rFonts w:asciiTheme="majorHAnsi" w:hAnsiTheme="majorHAnsi" w:cstheme="majorHAnsi"/>
          <w:color w:val="0F0D29" w:themeColor="text1"/>
          <w:sz w:val="36"/>
          <w:szCs w:val="36"/>
        </w:rPr>
        <w:t>What are IPFS API alternatives</w:t>
      </w:r>
      <w:r w:rsidR="00F2731E">
        <w:rPr>
          <w:rFonts w:asciiTheme="majorHAnsi" w:hAnsiTheme="majorHAnsi" w:cstheme="majorHAnsi"/>
          <w:color w:val="0F0D29" w:themeColor="text1"/>
          <w:sz w:val="36"/>
          <w:szCs w:val="36"/>
        </w:rPr>
        <w:t>?</w:t>
      </w:r>
    </w:p>
    <w:p w14:paraId="604FE80B" w14:textId="1FF745B1" w:rsidR="00F2731E" w:rsidRDefault="00F2731E" w:rsidP="00372200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  <w:r>
        <w:br/>
      </w:r>
      <w:r w:rsidR="000E1F4A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As far as we know that </w:t>
      </w:r>
      <w:hyperlink r:id="rId11" w:history="1">
        <w:r w:rsidR="000E1F4A" w:rsidRPr="00DE619F">
          <w:rPr>
            <w:rStyle w:val="Hyperlink"/>
            <w:rFonts w:ascii="Segoe UI" w:hAnsi="Segoe UI" w:cs="Segoe UI"/>
            <w:b w:val="0"/>
            <w:bCs/>
            <w:sz w:val="22"/>
            <w:shd w:val="clear" w:color="auto" w:fill="FFFFFF"/>
          </w:rPr>
          <w:t>IPFS</w:t>
        </w:r>
      </w:hyperlink>
      <w:r w:rsidR="000E1F4A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 API provides us a limitation of 100MB data upload per file</w:t>
      </w:r>
      <w:r w:rsidR="00DE619F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 xml:space="preserve"> in short term storages</w:t>
      </w:r>
      <w:r w:rsidR="000E1F4A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t>, we’ve been requested to be researching the alternatives.</w:t>
      </w:r>
    </w:p>
    <w:p w14:paraId="2F95B4EA" w14:textId="1D4A494E" w:rsidR="00DE619F" w:rsidRDefault="00DE619F" w:rsidP="00372200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45EAF613" w14:textId="03F5E264" w:rsidR="00DE619F" w:rsidRDefault="00DE619F" w:rsidP="00372200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  <w:r w:rsidRPr="00DE619F"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  <w:drawing>
          <wp:inline distT="0" distB="0" distL="0" distR="0" wp14:anchorId="0AFAC23D" wp14:editId="4CAB5E34">
            <wp:extent cx="6010275" cy="338078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984" cy="33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6F37" w14:textId="2CAB50D2" w:rsidR="000E1F4A" w:rsidRDefault="000E1F4A" w:rsidP="00372200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59D6CF54" w14:textId="3DBC1516" w:rsidR="00005130" w:rsidRDefault="00B91EBE" w:rsidP="00005130">
      <w:pPr>
        <w:pStyle w:val="Heading2"/>
        <w:shd w:val="clear" w:color="auto" w:fill="FFFFFF"/>
        <w:spacing w:after="150"/>
        <w:rPr>
          <w:rFonts w:ascii="Source Sans Pro" w:eastAsia="Times New Roman" w:hAnsi="Source Sans Pro"/>
          <w:b/>
          <w:color w:val="111111"/>
          <w:szCs w:val="36"/>
        </w:rPr>
      </w:pPr>
      <w:hyperlink r:id="rId13" w:history="1">
        <w:r w:rsidR="00005130">
          <w:rPr>
            <w:rStyle w:val="Hyperlink"/>
            <w:rFonts w:ascii="Source Sans Pro" w:hAnsi="Source Sans Pro"/>
            <w:b/>
            <w:bCs/>
            <w:color w:val="383E3D"/>
          </w:rPr>
          <w:t>File</w:t>
        </w:r>
        <w:r w:rsidR="002775F3">
          <w:rPr>
            <w:rStyle w:val="Hyperlink"/>
            <w:rFonts w:ascii="Source Sans Pro" w:hAnsi="Source Sans Pro"/>
            <w:b/>
            <w:bCs/>
            <w:color w:val="383E3D"/>
          </w:rPr>
          <w:t>.</w:t>
        </w:r>
        <w:r w:rsidR="00005130">
          <w:rPr>
            <w:rStyle w:val="Hyperlink"/>
            <w:rFonts w:ascii="Source Sans Pro" w:hAnsi="Source Sans Pro"/>
            <w:b/>
            <w:bCs/>
            <w:color w:val="383E3D"/>
          </w:rPr>
          <w:t>io API</w:t>
        </w:r>
      </w:hyperlink>
    </w:p>
    <w:p w14:paraId="20DCA814" w14:textId="67165D4D" w:rsidR="00005130" w:rsidRDefault="00005130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r>
        <w:rPr>
          <w:rFonts w:ascii="Source Sans Pro" w:hAnsi="Source Sans Pro"/>
          <w:noProof/>
          <w:color w:val="383E3D"/>
        </w:rPr>
        <w:drawing>
          <wp:inline distT="0" distB="0" distL="0" distR="0" wp14:anchorId="5A3FBA31" wp14:editId="04525F15">
            <wp:extent cx="5943600" cy="2940685"/>
            <wp:effectExtent l="0" t="0" r="0" b="0"/>
            <wp:docPr id="7" name="Picture 7" descr="file.io api on Rakuten RapidAPI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.io api on Rakuten RapidAPI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C395" w14:textId="77777777" w:rsidR="00005130" w:rsidRDefault="00005130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r>
        <w:rPr>
          <w:rFonts w:ascii="Source Sans Pro" w:hAnsi="Source Sans Pro"/>
          <w:color w:val="111111"/>
        </w:rPr>
        <w:lastRenderedPageBreak/>
        <w:t>File.io is a project of humb.ly. It was created simply out of the joy of trying to build cool things on the internet.</w:t>
      </w:r>
    </w:p>
    <w:p w14:paraId="52E40D6F" w14:textId="27AC8273" w:rsidR="00005130" w:rsidRDefault="00B91EBE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hyperlink r:id="rId15" w:history="1">
        <w:r w:rsidR="00005130">
          <w:rPr>
            <w:rStyle w:val="Hyperlink"/>
            <w:rFonts w:ascii="Source Sans Pro" w:hAnsi="Source Sans Pro"/>
            <w:b/>
            <w:bCs/>
            <w:color w:val="383E3D"/>
          </w:rPr>
          <w:t>API Features: </w:t>
        </w:r>
      </w:hyperlink>
      <w:hyperlink r:id="rId16" w:history="1">
        <w:r w:rsidR="00005130">
          <w:rPr>
            <w:rStyle w:val="Hyperlink"/>
            <w:rFonts w:ascii="Source Sans Pro" w:hAnsi="Source Sans Pro"/>
            <w:color w:val="383E3D"/>
          </w:rPr>
          <w:t>File API</w:t>
        </w:r>
      </w:hyperlink>
      <w:r w:rsidR="00005130">
        <w:rPr>
          <w:rFonts w:ascii="Source Sans Pro" w:hAnsi="Source Sans Pro"/>
          <w:color w:val="111111"/>
        </w:rPr>
        <w:t xml:space="preserve"> Allows users to share files conveniently, </w:t>
      </w:r>
      <w:r w:rsidR="002775F3">
        <w:rPr>
          <w:rFonts w:ascii="Source Sans Pro" w:hAnsi="Source Sans Pro"/>
          <w:color w:val="111111"/>
        </w:rPr>
        <w:t>anonymously,</w:t>
      </w:r>
      <w:r w:rsidR="00005130">
        <w:rPr>
          <w:rFonts w:ascii="Source Sans Pro" w:hAnsi="Source Sans Pro"/>
          <w:color w:val="111111"/>
        </w:rPr>
        <w:t xml:space="preserve"> and securely</w:t>
      </w:r>
    </w:p>
    <w:p w14:paraId="11E44128" w14:textId="206E1D97" w:rsidR="00005130" w:rsidRDefault="00005130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r>
        <w:rPr>
          <w:rFonts w:ascii="Source Sans Pro" w:hAnsi="Source Sans Pro"/>
          <w:b/>
          <w:bCs/>
          <w:color w:val="111111"/>
        </w:rPr>
        <w:t>Free Storage capacity for free: </w:t>
      </w:r>
      <w:r>
        <w:rPr>
          <w:rFonts w:ascii="Source Sans Pro" w:hAnsi="Source Sans Pro"/>
          <w:color w:val="111111"/>
        </w:rPr>
        <w:t xml:space="preserve">100 daily file </w:t>
      </w:r>
      <w:r w:rsidR="002775F3">
        <w:rPr>
          <w:rFonts w:ascii="Source Sans Pro" w:hAnsi="Source Sans Pro"/>
          <w:color w:val="111111"/>
        </w:rPr>
        <w:t>uploads</w:t>
      </w:r>
      <w:r>
        <w:rPr>
          <w:rFonts w:ascii="Source Sans Pro" w:hAnsi="Source Sans Pro"/>
          <w:color w:val="111111"/>
        </w:rPr>
        <w:t>, with a maximum upload size of 100 MB</w:t>
      </w:r>
    </w:p>
    <w:p w14:paraId="7CA4493C" w14:textId="3B71DC6F" w:rsidR="00005130" w:rsidRDefault="00005130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r>
        <w:rPr>
          <w:rFonts w:ascii="Source Sans Pro" w:hAnsi="Source Sans Pro"/>
          <w:b/>
          <w:bCs/>
          <w:color w:val="111111"/>
        </w:rPr>
        <w:t>Price:</w:t>
      </w:r>
      <w:r>
        <w:rPr>
          <w:rFonts w:ascii="Source Sans Pro" w:hAnsi="Source Sans Pro"/>
          <w:color w:val="111111"/>
        </w:rPr>
        <w:t> $249 monthly (Unlimited uploads) maximum upload size of 25 GB</w:t>
      </w:r>
    </w:p>
    <w:p w14:paraId="1A22591B" w14:textId="32C11EED" w:rsidR="002775F3" w:rsidRDefault="002775F3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</w:p>
    <w:p w14:paraId="35CC33D4" w14:textId="75ED1BA9" w:rsidR="002775F3" w:rsidRDefault="002775F3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</w:p>
    <w:p w14:paraId="244B25D2" w14:textId="77777777" w:rsidR="002775F3" w:rsidRDefault="002775F3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</w:p>
    <w:p w14:paraId="2604BDEF" w14:textId="60064769" w:rsidR="00005130" w:rsidRDefault="00005130" w:rsidP="00372200">
      <w:pPr>
        <w:jc w:val="both"/>
        <w:rPr>
          <w:rFonts w:ascii="Segoe UI" w:hAnsi="Segoe UI" w:cs="Segoe UI"/>
          <w:color w:val="374151"/>
          <w:shd w:val="clear" w:color="auto" w:fill="FFFFFF"/>
        </w:rPr>
      </w:pPr>
      <w:r>
        <w:rPr>
          <w:rFonts w:ascii="Segoe UI" w:hAnsi="Segoe UI" w:cs="Segoe UI"/>
          <w:color w:val="374151"/>
          <w:shd w:val="clear" w:color="auto" w:fill="FFFFFF"/>
        </w:rPr>
        <w:t>Spideroak:</w:t>
      </w:r>
    </w:p>
    <w:p w14:paraId="44AA3903" w14:textId="79833FCF" w:rsidR="00005130" w:rsidRDefault="00005130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r>
        <w:rPr>
          <w:rFonts w:ascii="Source Sans Pro" w:hAnsi="Source Sans Pro"/>
          <w:noProof/>
          <w:color w:val="383E3D"/>
        </w:rPr>
        <w:drawing>
          <wp:inline distT="0" distB="0" distL="0" distR="0" wp14:anchorId="4F09C3D2" wp14:editId="23D9E718">
            <wp:extent cx="5943600" cy="2967355"/>
            <wp:effectExtent l="0" t="0" r="0" b="4445"/>
            <wp:docPr id="9" name="Picture 9" descr="SpiderOak API on Rakuten RapidAPI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derOak API on Rakuten RapidAPI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0D3E" w14:textId="17D9A9A0" w:rsidR="00005130" w:rsidRDefault="00005130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r>
        <w:rPr>
          <w:rFonts w:ascii="Source Sans Pro" w:hAnsi="Source Sans Pro"/>
          <w:color w:val="111111"/>
        </w:rPr>
        <w:t xml:space="preserve">Initially released in 2007, SpiderOak is a collaboration tool, online backup and file hosting service that allows users to access, synchronize and share data using a cloud-based </w:t>
      </w:r>
      <w:r w:rsidR="002775F3">
        <w:rPr>
          <w:rFonts w:ascii="Source Sans Pro" w:hAnsi="Source Sans Pro"/>
          <w:color w:val="111111"/>
        </w:rPr>
        <w:t>server, offered</w:t>
      </w:r>
      <w:r>
        <w:rPr>
          <w:rFonts w:ascii="Source Sans Pro" w:hAnsi="Source Sans Pro"/>
          <w:color w:val="111111"/>
        </w:rPr>
        <w:t xml:space="preserve"> by a company of the same name.</w:t>
      </w:r>
    </w:p>
    <w:p w14:paraId="06BAE59C" w14:textId="41AD74B0" w:rsidR="00005130" w:rsidRDefault="00B91EBE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hyperlink r:id="rId19" w:history="1">
        <w:r w:rsidR="007F0C44" w:rsidRPr="00176D02">
          <w:rPr>
            <w:rStyle w:val="Hyperlink"/>
            <w:rFonts w:ascii="Source Sans Pro" w:hAnsi="Source Sans Pro"/>
            <w:b/>
            <w:bCs/>
          </w:rPr>
          <w:t>API</w:t>
        </w:r>
      </w:hyperlink>
      <w:r w:rsidR="007F0C44">
        <w:rPr>
          <w:rFonts w:ascii="Source Sans Pro" w:hAnsi="Source Sans Pro"/>
          <w:b/>
          <w:bCs/>
          <w:color w:val="111111"/>
        </w:rPr>
        <w:t xml:space="preserve"> </w:t>
      </w:r>
      <w:hyperlink r:id="rId20" w:history="1">
        <w:r w:rsidR="007F0C44" w:rsidRPr="00176D02">
          <w:rPr>
            <w:rStyle w:val="Hyperlink"/>
            <w:rFonts w:ascii="Source Sans Pro" w:hAnsi="Source Sans Pro"/>
            <w:b/>
            <w:bCs/>
          </w:rPr>
          <w:t>Features</w:t>
        </w:r>
      </w:hyperlink>
      <w:r w:rsidR="007F0C44">
        <w:rPr>
          <w:rFonts w:ascii="Source Sans Pro" w:hAnsi="Source Sans Pro"/>
          <w:b/>
          <w:bCs/>
          <w:color w:val="111111"/>
        </w:rPr>
        <w:t xml:space="preserve">: </w:t>
      </w:r>
      <w:r w:rsidR="00176D02">
        <w:rPr>
          <w:rFonts w:ascii="Source Sans Pro" w:hAnsi="Source Sans Pro"/>
          <w:color w:val="111111"/>
        </w:rPr>
        <w:t>Spider Oak</w:t>
      </w:r>
      <w:r w:rsidR="00005130">
        <w:rPr>
          <w:rFonts w:ascii="Source Sans Pro" w:hAnsi="Source Sans Pro"/>
          <w:color w:val="111111"/>
        </w:rPr>
        <w:t> offers support for uploading and downloading data, along with file management functions like listing and deleting data stored. This API supports different authentication methods for different uses. However, a simple password-based HTTP authentication is typically used for authentication.</w:t>
      </w:r>
    </w:p>
    <w:p w14:paraId="4B073C3B" w14:textId="6CA4260B" w:rsidR="00005130" w:rsidRDefault="00005130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r>
        <w:rPr>
          <w:rFonts w:ascii="Source Sans Pro" w:hAnsi="Source Sans Pro"/>
          <w:b/>
          <w:bCs/>
          <w:color w:val="111111"/>
        </w:rPr>
        <w:lastRenderedPageBreak/>
        <w:t>Free Storage capacity for free: </w:t>
      </w:r>
      <w:r>
        <w:rPr>
          <w:rFonts w:ascii="Source Sans Pro" w:hAnsi="Source Sans Pro"/>
          <w:color w:val="111111"/>
        </w:rPr>
        <w:t xml:space="preserve">Only offers a </w:t>
      </w:r>
      <w:r w:rsidR="002775F3">
        <w:rPr>
          <w:rFonts w:ascii="Source Sans Pro" w:hAnsi="Source Sans Pro"/>
          <w:color w:val="111111"/>
        </w:rPr>
        <w:t>21-day</w:t>
      </w:r>
      <w:r>
        <w:rPr>
          <w:rFonts w:ascii="Source Sans Pro" w:hAnsi="Source Sans Pro"/>
          <w:color w:val="111111"/>
        </w:rPr>
        <w:t xml:space="preserve"> free trial</w:t>
      </w:r>
    </w:p>
    <w:p w14:paraId="6F9E83DD" w14:textId="77777777" w:rsidR="00005130" w:rsidRDefault="00005130" w:rsidP="00005130">
      <w:pPr>
        <w:pStyle w:val="NormalWeb"/>
        <w:shd w:val="clear" w:color="auto" w:fill="FFFFFF"/>
        <w:spacing w:before="0" w:beforeAutospacing="0" w:after="450" w:afterAutospacing="0"/>
        <w:rPr>
          <w:rFonts w:ascii="Source Sans Pro" w:hAnsi="Source Sans Pro"/>
          <w:color w:val="111111"/>
        </w:rPr>
      </w:pPr>
      <w:r>
        <w:rPr>
          <w:rFonts w:ascii="Source Sans Pro" w:hAnsi="Source Sans Pro"/>
          <w:b/>
          <w:bCs/>
          <w:color w:val="111111"/>
        </w:rPr>
        <w:t>Price: </w:t>
      </w:r>
      <w:r>
        <w:rPr>
          <w:rFonts w:ascii="Source Sans Pro" w:hAnsi="Source Sans Pro"/>
          <w:color w:val="111111"/>
        </w:rPr>
        <w:t>$5 monthly for 150 GB</w:t>
      </w:r>
    </w:p>
    <w:p w14:paraId="6BEE6B52" w14:textId="5CF6731D" w:rsidR="00005130" w:rsidRDefault="002775F3" w:rsidP="00372200">
      <w:pPr>
        <w:jc w:val="both"/>
        <w:rPr>
          <w:rFonts w:ascii="Segoe UI" w:hAnsi="Segoe UI" w:cs="Segoe UI"/>
          <w:color w:val="374151"/>
          <w:shd w:val="clear" w:color="auto" w:fill="FFFFFF"/>
        </w:rPr>
      </w:pPr>
      <w:r>
        <w:rPr>
          <w:rFonts w:ascii="Segoe UI" w:hAnsi="Segoe UI" w:cs="Segoe UI"/>
          <w:color w:val="374151"/>
          <w:shd w:val="clear" w:color="auto" w:fill="FFFFFF"/>
        </w:rPr>
        <w:t xml:space="preserve">Creating </w:t>
      </w:r>
      <w:r w:rsidR="007F0C44">
        <w:rPr>
          <w:rFonts w:ascii="Segoe UI" w:hAnsi="Segoe UI" w:cs="Segoe UI"/>
          <w:color w:val="374151"/>
          <w:shd w:val="clear" w:color="auto" w:fill="FFFFFF"/>
        </w:rPr>
        <w:t>Distributed System from Start:</w:t>
      </w:r>
    </w:p>
    <w:p w14:paraId="470657E1" w14:textId="38A126F4" w:rsidR="00005130" w:rsidRPr="007F0C44" w:rsidRDefault="007F0C44" w:rsidP="00372200">
      <w:pPr>
        <w:jc w:val="both"/>
        <w:rPr>
          <w:rFonts w:ascii="Source Sans Pro" w:hAnsi="Source Sans Pro" w:cstheme="majorHAnsi"/>
          <w:b w:val="0"/>
          <w:bCs/>
          <w:color w:val="0F0D29" w:themeColor="text1"/>
          <w:sz w:val="24"/>
          <w:szCs w:val="24"/>
          <w:shd w:val="clear" w:color="auto" w:fill="FFFFFF"/>
        </w:rPr>
      </w:pPr>
      <w:r>
        <w:rPr>
          <w:rFonts w:ascii="Source Sans Pro" w:hAnsi="Source Sans Pro" w:cstheme="majorHAnsi"/>
          <w:b w:val="0"/>
          <w:bCs/>
          <w:color w:val="0F0D29" w:themeColor="text1"/>
          <w:sz w:val="24"/>
          <w:szCs w:val="24"/>
          <w:shd w:val="clear" w:color="auto" w:fill="FFFFFF"/>
        </w:rPr>
        <w:t xml:space="preserve">Although paying some amount of money to services such as IPFS, Arweave, FileCoin, </w:t>
      </w:r>
      <w:r w:rsidR="00554C3E">
        <w:rPr>
          <w:rFonts w:ascii="Source Sans Pro" w:hAnsi="Source Sans Pro" w:cstheme="majorHAnsi"/>
          <w:b w:val="0"/>
          <w:bCs/>
          <w:color w:val="0F0D29" w:themeColor="text1"/>
          <w:sz w:val="24"/>
          <w:szCs w:val="24"/>
          <w:shd w:val="clear" w:color="auto" w:fill="FFFFFF"/>
        </w:rPr>
        <w:t xml:space="preserve">SpiderOak, is saving from time, they can be also so expensive after a while and reaching to a big community of users. therefore, creating a Distributed System like them is also among alternatives. </w:t>
      </w:r>
      <w:r w:rsidR="00B33FFA">
        <w:rPr>
          <w:rFonts w:ascii="Source Sans Pro" w:hAnsi="Source Sans Pro" w:cstheme="majorHAnsi"/>
          <w:b w:val="0"/>
          <w:bCs/>
          <w:color w:val="0F0D29" w:themeColor="text1"/>
          <w:sz w:val="24"/>
          <w:szCs w:val="24"/>
          <w:shd w:val="clear" w:color="auto" w:fill="FFFFFF"/>
        </w:rPr>
        <w:t>And the requirements for creating such a system would be huge amount of time, skills, and money.</w:t>
      </w:r>
    </w:p>
    <w:p w14:paraId="3E396D6A" w14:textId="5CE3E67D" w:rsidR="00005130" w:rsidRDefault="00005130" w:rsidP="00372200">
      <w:pPr>
        <w:jc w:val="both"/>
        <w:rPr>
          <w:rFonts w:ascii="Segoe UI" w:hAnsi="Segoe UI" w:cs="Segoe UI"/>
          <w:color w:val="374151"/>
          <w:shd w:val="clear" w:color="auto" w:fill="FFFFFF"/>
        </w:rPr>
      </w:pPr>
    </w:p>
    <w:p w14:paraId="2E0E1EAE" w14:textId="6EBBC7CF" w:rsidR="002775F3" w:rsidRDefault="002775F3" w:rsidP="00372200">
      <w:pPr>
        <w:jc w:val="both"/>
        <w:rPr>
          <w:rFonts w:ascii="Segoe UI" w:hAnsi="Segoe UI" w:cs="Segoe UI"/>
          <w:color w:val="374151"/>
          <w:shd w:val="clear" w:color="auto" w:fill="FFFFFF"/>
        </w:rPr>
      </w:pPr>
    </w:p>
    <w:p w14:paraId="34ED3ECB" w14:textId="0C8ECF7C" w:rsidR="002775F3" w:rsidRDefault="002775F3" w:rsidP="00372200">
      <w:pPr>
        <w:jc w:val="both"/>
        <w:rPr>
          <w:rFonts w:ascii="Segoe UI" w:hAnsi="Segoe UI" w:cs="Segoe UI"/>
          <w:color w:val="374151"/>
          <w:shd w:val="clear" w:color="auto" w:fill="FFFFFF"/>
        </w:rPr>
      </w:pPr>
    </w:p>
    <w:p w14:paraId="4B8C2E4E" w14:textId="5BD94F3C" w:rsidR="00005130" w:rsidRDefault="00005130" w:rsidP="00372200">
      <w:pPr>
        <w:jc w:val="both"/>
        <w:rPr>
          <w:rFonts w:ascii="Segoe UI" w:hAnsi="Segoe UI" w:cs="Segoe UI"/>
          <w:color w:val="374151"/>
          <w:shd w:val="clear" w:color="auto" w:fill="FFFFFF"/>
        </w:rPr>
      </w:pPr>
    </w:p>
    <w:p w14:paraId="3AC19607" w14:textId="49F6B60E" w:rsidR="00005130" w:rsidRDefault="00005130" w:rsidP="00372200">
      <w:pPr>
        <w:jc w:val="both"/>
        <w:rPr>
          <w:rFonts w:ascii="Segoe UI" w:hAnsi="Segoe UI" w:cs="Segoe UI"/>
          <w:color w:val="374151"/>
          <w:shd w:val="clear" w:color="auto" w:fill="FFFFFF"/>
        </w:rPr>
      </w:pPr>
      <w:r>
        <w:rPr>
          <w:rFonts w:ascii="Segoe UI" w:hAnsi="Segoe UI" w:cs="Segoe UI"/>
          <w:color w:val="374151"/>
          <w:shd w:val="clear" w:color="auto" w:fill="FFFFFF"/>
        </w:rPr>
        <w:t>S</w:t>
      </w:r>
      <w:r w:rsidR="00B94419">
        <w:rPr>
          <w:rFonts w:ascii="Segoe UI" w:hAnsi="Segoe UI" w:cs="Segoe UI"/>
          <w:color w:val="374151"/>
          <w:shd w:val="clear" w:color="auto" w:fill="FFFFFF"/>
        </w:rPr>
        <w:t>oftware Requirements Systems Document:</w:t>
      </w:r>
    </w:p>
    <w:p w14:paraId="64EB9248" w14:textId="77777777" w:rsidR="00B94419" w:rsidRDefault="00B94419" w:rsidP="00372200">
      <w:pPr>
        <w:jc w:val="both"/>
        <w:rPr>
          <w:rFonts w:ascii="Segoe UI" w:hAnsi="Segoe UI" w:cs="Segoe UI"/>
          <w:color w:val="374151"/>
          <w:shd w:val="clear" w:color="auto" w:fill="FFFFFF"/>
        </w:rPr>
      </w:pPr>
    </w:p>
    <w:p w14:paraId="1E794423" w14:textId="58252A7C" w:rsidR="00005130" w:rsidRPr="00B94419" w:rsidRDefault="00B94419" w:rsidP="00372200">
      <w:pPr>
        <w:jc w:val="both"/>
        <w:rPr>
          <w:rFonts w:ascii="Segoe UI" w:hAnsi="Segoe UI" w:cs="Segoe UI"/>
          <w:color w:val="161513"/>
          <w:sz w:val="22"/>
          <w:shd w:val="clear" w:color="auto" w:fill="FFFFFF"/>
        </w:rPr>
      </w:pPr>
      <w:r w:rsidRPr="00B94419">
        <w:rPr>
          <w:rFonts w:ascii="Segoe UI" w:hAnsi="Segoe UI" w:cs="Segoe UI"/>
          <w:color w:val="161513"/>
          <w:sz w:val="22"/>
          <w:shd w:val="clear" w:color="auto" w:fill="FFFFFF"/>
        </w:rPr>
        <w:t>Other Supporting Information:</w:t>
      </w:r>
    </w:p>
    <w:p w14:paraId="733E6F41" w14:textId="3D3F189C" w:rsidR="000E1F4A" w:rsidRDefault="000E1F4A" w:rsidP="00372200">
      <w:pPr>
        <w:jc w:val="both"/>
        <w:rPr>
          <w:rFonts w:ascii="Segoe UI" w:hAnsi="Segoe UI" w:cs="Segoe UI"/>
          <w:b w:val="0"/>
          <w:bCs/>
          <w:color w:val="161513"/>
          <w:sz w:val="22"/>
          <w:shd w:val="clear" w:color="auto" w:fill="FFFFFF"/>
        </w:rPr>
      </w:pPr>
    </w:p>
    <w:p w14:paraId="389FE639" w14:textId="7A8BD6E3" w:rsidR="000E1F4A" w:rsidRPr="00AF771C" w:rsidRDefault="00C06AF7" w:rsidP="00372200">
      <w:pPr>
        <w:jc w:val="both"/>
        <w:rPr>
          <w:b w:val="0"/>
          <w:bCs/>
          <w:color w:val="0F0D29" w:themeColor="text1"/>
          <w:sz w:val="22"/>
        </w:rPr>
      </w:pPr>
      <w:r w:rsidRPr="00C06AF7">
        <w:rPr>
          <w:b w:val="0"/>
          <w:bCs/>
          <w:noProof/>
          <w:color w:val="0F0D29" w:themeColor="text1"/>
          <w:sz w:val="22"/>
        </w:rPr>
        <w:lastRenderedPageBreak/>
        <w:drawing>
          <wp:inline distT="0" distB="0" distL="0" distR="0" wp14:anchorId="61BFB45B" wp14:editId="1276E47F">
            <wp:extent cx="5934903" cy="7554379"/>
            <wp:effectExtent l="0" t="0" r="889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B6CC" w14:textId="5A3B8201" w:rsidR="004F15D3" w:rsidRDefault="004F15D3" w:rsidP="004F15D3">
      <w:pPr>
        <w:jc w:val="both"/>
        <w:rPr>
          <w:b w:val="0"/>
          <w:bCs/>
          <w:color w:val="0F0D29" w:themeColor="text1"/>
          <w:sz w:val="24"/>
          <w:szCs w:val="24"/>
        </w:rPr>
      </w:pPr>
    </w:p>
    <w:p w14:paraId="37F74EA9" w14:textId="1810D72E" w:rsidR="004F15D3" w:rsidRDefault="00B94419" w:rsidP="004F15D3">
      <w:pPr>
        <w:jc w:val="both"/>
        <w:rPr>
          <w:color w:val="0F0D29" w:themeColor="text1"/>
          <w:sz w:val="24"/>
          <w:szCs w:val="24"/>
        </w:rPr>
      </w:pPr>
      <w:r>
        <w:rPr>
          <w:color w:val="0F0D29" w:themeColor="text1"/>
          <w:sz w:val="24"/>
          <w:szCs w:val="24"/>
        </w:rPr>
        <w:t xml:space="preserve">Technical </w:t>
      </w:r>
      <w:r w:rsidR="001918C4">
        <w:rPr>
          <w:color w:val="0F0D29" w:themeColor="text1"/>
          <w:sz w:val="24"/>
          <w:szCs w:val="24"/>
        </w:rPr>
        <w:t>Assumptions and constraints:</w:t>
      </w:r>
    </w:p>
    <w:p w14:paraId="591BB116" w14:textId="77777777" w:rsidR="001918C4" w:rsidRPr="00B94419" w:rsidRDefault="001918C4" w:rsidP="004F15D3">
      <w:pPr>
        <w:jc w:val="both"/>
        <w:rPr>
          <w:color w:val="0F0D29" w:themeColor="text1"/>
          <w:sz w:val="24"/>
          <w:szCs w:val="24"/>
        </w:rPr>
      </w:pPr>
    </w:p>
    <w:p w14:paraId="357A5E03" w14:textId="01C9BB1F" w:rsidR="00AF771C" w:rsidRPr="00690C34" w:rsidRDefault="00B94419" w:rsidP="00690C34">
      <w:pPr>
        <w:rPr>
          <w:color w:val="0F0D29" w:themeColor="text1"/>
          <w:sz w:val="24"/>
          <w:szCs w:val="24"/>
        </w:rPr>
      </w:pPr>
      <w:r w:rsidRPr="00B94419">
        <w:rPr>
          <w:noProof/>
          <w:color w:val="0F0D29" w:themeColor="text1"/>
          <w:sz w:val="24"/>
          <w:szCs w:val="24"/>
        </w:rPr>
        <w:lastRenderedPageBreak/>
        <w:drawing>
          <wp:inline distT="0" distB="0" distL="0" distR="0" wp14:anchorId="331C33CF" wp14:editId="5BFC51BC">
            <wp:extent cx="5915851" cy="7411484"/>
            <wp:effectExtent l="0" t="0" r="889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71C" w:rsidRPr="00690C34" w:rsidSect="00E25033">
      <w:headerReference w:type="default" r:id="rId23"/>
      <w:footerReference w:type="default" r:id="rId24"/>
      <w:pgSz w:w="12240" w:h="15840"/>
      <w:pgMar w:top="720" w:right="1152" w:bottom="720" w:left="1152" w:header="0" w:footer="170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3F860" w14:textId="77777777" w:rsidR="00B91EBE" w:rsidRDefault="00B91EBE">
      <w:r>
        <w:separator/>
      </w:r>
    </w:p>
    <w:p w14:paraId="38CC6A12" w14:textId="77777777" w:rsidR="00B91EBE" w:rsidRDefault="00B91EBE"/>
  </w:endnote>
  <w:endnote w:type="continuationSeparator" w:id="0">
    <w:p w14:paraId="54BB0E65" w14:textId="77777777" w:rsidR="00B91EBE" w:rsidRDefault="00B91EBE">
      <w:r>
        <w:continuationSeparator/>
      </w:r>
    </w:p>
    <w:p w14:paraId="272424F7" w14:textId="77777777" w:rsidR="00B91EBE" w:rsidRDefault="00B91E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F1DB7F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7E613E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249DC" w14:textId="77777777" w:rsidR="00B91EBE" w:rsidRDefault="00B91EBE">
      <w:r>
        <w:separator/>
      </w:r>
    </w:p>
    <w:p w14:paraId="60782C5A" w14:textId="77777777" w:rsidR="00B91EBE" w:rsidRDefault="00B91EBE"/>
  </w:footnote>
  <w:footnote w:type="continuationSeparator" w:id="0">
    <w:p w14:paraId="272D84DE" w14:textId="77777777" w:rsidR="00B91EBE" w:rsidRDefault="00B91EBE">
      <w:r>
        <w:continuationSeparator/>
      </w:r>
    </w:p>
    <w:p w14:paraId="184EF2B8" w14:textId="77777777" w:rsidR="00B91EBE" w:rsidRDefault="00B91E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C8D8AEC" w14:textId="77777777" w:rsidTr="00E25033">
      <w:trPr>
        <w:trHeight w:val="567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18BD595" w14:textId="0C3191B2" w:rsidR="00D077E9" w:rsidRPr="00E25033" w:rsidRDefault="00D077E9">
          <w:pPr>
            <w:pStyle w:val="Header"/>
            <w:rPr>
              <w:color w:val="2665F0" w:themeColor="text2" w:themeTint="99"/>
            </w:rPr>
          </w:pPr>
        </w:p>
      </w:tc>
    </w:tr>
  </w:tbl>
  <w:p w14:paraId="2AF5E574" w14:textId="36705501" w:rsidR="00417F7A" w:rsidRDefault="00E25033" w:rsidP="00417F7A">
    <w:pPr>
      <w:pStyle w:val="Header"/>
      <w:jc w:val="right"/>
      <w:rPr>
        <w:lang w:bidi="prs-AF"/>
      </w:rPr>
    </w:pPr>
    <w:r>
      <w:t>Ap</w:t>
    </w:r>
    <w:r w:rsidR="00E94930">
      <w:t>xie</w:t>
    </w:r>
    <w:r>
      <w:t>a</w:t>
    </w:r>
    <w:r>
      <w:rPr>
        <w:lang w:bidi="prs-AF"/>
      </w:rPr>
      <w:t xml:space="preserve">: </w:t>
    </w:r>
    <w:r w:rsidR="00417F7A">
      <w:rPr>
        <w:lang w:bidi="prs-AF"/>
      </w:rPr>
      <w:t>Blockchain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D6CA5"/>
    <w:multiLevelType w:val="hybridMultilevel"/>
    <w:tmpl w:val="7C02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52967"/>
    <w:multiLevelType w:val="hybridMultilevel"/>
    <w:tmpl w:val="1B948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636FF"/>
    <w:multiLevelType w:val="hybridMultilevel"/>
    <w:tmpl w:val="483C89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E559A"/>
    <w:multiLevelType w:val="hybridMultilevel"/>
    <w:tmpl w:val="991C41D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B05E22"/>
    <w:multiLevelType w:val="hybridMultilevel"/>
    <w:tmpl w:val="ED2E8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6719E"/>
    <w:multiLevelType w:val="hybridMultilevel"/>
    <w:tmpl w:val="0E6E00E6"/>
    <w:lvl w:ilvl="0" w:tplc="8A207D2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E09D0"/>
    <w:multiLevelType w:val="hybridMultilevel"/>
    <w:tmpl w:val="82C09CE2"/>
    <w:lvl w:ilvl="0" w:tplc="016CDC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ap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EF01AD"/>
    <w:multiLevelType w:val="hybridMultilevel"/>
    <w:tmpl w:val="086A44B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050269"/>
    <w:multiLevelType w:val="hybridMultilevel"/>
    <w:tmpl w:val="5B10CF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2A4493"/>
    <w:multiLevelType w:val="hybridMultilevel"/>
    <w:tmpl w:val="EC76F1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F509D3"/>
    <w:multiLevelType w:val="hybridMultilevel"/>
    <w:tmpl w:val="24BCC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287F5C"/>
    <w:multiLevelType w:val="hybridMultilevel"/>
    <w:tmpl w:val="A1E66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9F61A9"/>
    <w:multiLevelType w:val="hybridMultilevel"/>
    <w:tmpl w:val="20081858"/>
    <w:lvl w:ilvl="0" w:tplc="05B8DC1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EE73B28"/>
    <w:multiLevelType w:val="hybridMultilevel"/>
    <w:tmpl w:val="E8AA4BA8"/>
    <w:lvl w:ilvl="0" w:tplc="15328D1C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DE65EB"/>
    <w:multiLevelType w:val="hybridMultilevel"/>
    <w:tmpl w:val="C86EA8F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BEC044">
      <w:start w:val="2"/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D41325"/>
    <w:multiLevelType w:val="hybridMultilevel"/>
    <w:tmpl w:val="FAB468F4"/>
    <w:lvl w:ilvl="0" w:tplc="D76E3F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F0D29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2D7574"/>
    <w:multiLevelType w:val="hybridMultilevel"/>
    <w:tmpl w:val="772A14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DB730D"/>
    <w:multiLevelType w:val="hybridMultilevel"/>
    <w:tmpl w:val="1E7E22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280740"/>
    <w:multiLevelType w:val="hybridMultilevel"/>
    <w:tmpl w:val="7EFA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DA73B8"/>
    <w:multiLevelType w:val="hybridMultilevel"/>
    <w:tmpl w:val="5CCEB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E05C83"/>
    <w:multiLevelType w:val="hybridMultilevel"/>
    <w:tmpl w:val="A90E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C57DFA"/>
    <w:multiLevelType w:val="hybridMultilevel"/>
    <w:tmpl w:val="53BEFA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CE4083"/>
    <w:multiLevelType w:val="hybridMultilevel"/>
    <w:tmpl w:val="4F806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3669294">
    <w:abstractNumId w:val="10"/>
  </w:num>
  <w:num w:numId="2" w16cid:durableId="1107698010">
    <w:abstractNumId w:val="1"/>
  </w:num>
  <w:num w:numId="3" w16cid:durableId="1250386572">
    <w:abstractNumId w:val="4"/>
  </w:num>
  <w:num w:numId="4" w16cid:durableId="250433867">
    <w:abstractNumId w:val="16"/>
  </w:num>
  <w:num w:numId="5" w16cid:durableId="716856406">
    <w:abstractNumId w:val="14"/>
  </w:num>
  <w:num w:numId="6" w16cid:durableId="1069427023">
    <w:abstractNumId w:val="18"/>
  </w:num>
  <w:num w:numId="7" w16cid:durableId="1857189364">
    <w:abstractNumId w:val="0"/>
  </w:num>
  <w:num w:numId="8" w16cid:durableId="864054444">
    <w:abstractNumId w:val="7"/>
  </w:num>
  <w:num w:numId="9" w16cid:durableId="1725250472">
    <w:abstractNumId w:val="21"/>
  </w:num>
  <w:num w:numId="10" w16cid:durableId="627004974">
    <w:abstractNumId w:val="20"/>
  </w:num>
  <w:num w:numId="11" w16cid:durableId="1699307441">
    <w:abstractNumId w:val="9"/>
  </w:num>
  <w:num w:numId="12" w16cid:durableId="841897419">
    <w:abstractNumId w:val="6"/>
  </w:num>
  <w:num w:numId="13" w16cid:durableId="1558321725">
    <w:abstractNumId w:val="8"/>
  </w:num>
  <w:num w:numId="14" w16cid:durableId="903414965">
    <w:abstractNumId w:val="22"/>
  </w:num>
  <w:num w:numId="15" w16cid:durableId="537091489">
    <w:abstractNumId w:val="2"/>
  </w:num>
  <w:num w:numId="16" w16cid:durableId="1325281393">
    <w:abstractNumId w:val="3"/>
  </w:num>
  <w:num w:numId="17" w16cid:durableId="1596741833">
    <w:abstractNumId w:val="19"/>
  </w:num>
  <w:num w:numId="18" w16cid:durableId="1139344496">
    <w:abstractNumId w:val="5"/>
  </w:num>
  <w:num w:numId="19" w16cid:durableId="469902779">
    <w:abstractNumId w:val="12"/>
  </w:num>
  <w:num w:numId="20" w16cid:durableId="1197281012">
    <w:abstractNumId w:val="15"/>
  </w:num>
  <w:num w:numId="21" w16cid:durableId="760681749">
    <w:abstractNumId w:val="13"/>
  </w:num>
  <w:num w:numId="22" w16cid:durableId="1300920897">
    <w:abstractNumId w:val="17"/>
  </w:num>
  <w:num w:numId="23" w16cid:durableId="9247308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E80"/>
    <w:rsid w:val="00005130"/>
    <w:rsid w:val="0002482E"/>
    <w:rsid w:val="000403AF"/>
    <w:rsid w:val="00045A04"/>
    <w:rsid w:val="00050324"/>
    <w:rsid w:val="0006035D"/>
    <w:rsid w:val="00082773"/>
    <w:rsid w:val="00092843"/>
    <w:rsid w:val="0009591D"/>
    <w:rsid w:val="000A0150"/>
    <w:rsid w:val="000E0994"/>
    <w:rsid w:val="000E1F4A"/>
    <w:rsid w:val="000E63C9"/>
    <w:rsid w:val="001277E7"/>
    <w:rsid w:val="00130E9D"/>
    <w:rsid w:val="00142B15"/>
    <w:rsid w:val="00150A6D"/>
    <w:rsid w:val="0016602D"/>
    <w:rsid w:val="001728B9"/>
    <w:rsid w:val="00176D02"/>
    <w:rsid w:val="00185B35"/>
    <w:rsid w:val="00185BBC"/>
    <w:rsid w:val="001918C4"/>
    <w:rsid w:val="00192902"/>
    <w:rsid w:val="001F2BC8"/>
    <w:rsid w:val="001F5F6B"/>
    <w:rsid w:val="00203F6A"/>
    <w:rsid w:val="0021712B"/>
    <w:rsid w:val="00243EBC"/>
    <w:rsid w:val="00246A35"/>
    <w:rsid w:val="00270B90"/>
    <w:rsid w:val="002775F3"/>
    <w:rsid w:val="0028128A"/>
    <w:rsid w:val="00284348"/>
    <w:rsid w:val="0028678F"/>
    <w:rsid w:val="002A1167"/>
    <w:rsid w:val="002D3F16"/>
    <w:rsid w:val="002F51F5"/>
    <w:rsid w:val="00312137"/>
    <w:rsid w:val="00330359"/>
    <w:rsid w:val="00336780"/>
    <w:rsid w:val="0033762F"/>
    <w:rsid w:val="00344D5B"/>
    <w:rsid w:val="00366C7E"/>
    <w:rsid w:val="00366F64"/>
    <w:rsid w:val="00372200"/>
    <w:rsid w:val="003722C1"/>
    <w:rsid w:val="00372F3D"/>
    <w:rsid w:val="003806A5"/>
    <w:rsid w:val="00384EA3"/>
    <w:rsid w:val="00394796"/>
    <w:rsid w:val="003A39A1"/>
    <w:rsid w:val="003C2191"/>
    <w:rsid w:val="003C77EB"/>
    <w:rsid w:val="003D3863"/>
    <w:rsid w:val="003E095C"/>
    <w:rsid w:val="003E3D51"/>
    <w:rsid w:val="004110DE"/>
    <w:rsid w:val="00417F7A"/>
    <w:rsid w:val="0044085A"/>
    <w:rsid w:val="004854B5"/>
    <w:rsid w:val="004A3A0A"/>
    <w:rsid w:val="004B21A5"/>
    <w:rsid w:val="004B4EF9"/>
    <w:rsid w:val="004C0D19"/>
    <w:rsid w:val="004C27B8"/>
    <w:rsid w:val="004C2F4A"/>
    <w:rsid w:val="004F15D3"/>
    <w:rsid w:val="005037F0"/>
    <w:rsid w:val="00516A86"/>
    <w:rsid w:val="005275F6"/>
    <w:rsid w:val="00533D99"/>
    <w:rsid w:val="00551F9A"/>
    <w:rsid w:val="0055211D"/>
    <w:rsid w:val="00554C3E"/>
    <w:rsid w:val="00572102"/>
    <w:rsid w:val="00593F02"/>
    <w:rsid w:val="005C5D21"/>
    <w:rsid w:val="005C6D47"/>
    <w:rsid w:val="005F1BB0"/>
    <w:rsid w:val="00613618"/>
    <w:rsid w:val="00656C4D"/>
    <w:rsid w:val="00675F57"/>
    <w:rsid w:val="00690C34"/>
    <w:rsid w:val="0069728D"/>
    <w:rsid w:val="006A6F9F"/>
    <w:rsid w:val="006A7F1F"/>
    <w:rsid w:val="006E5716"/>
    <w:rsid w:val="007073DC"/>
    <w:rsid w:val="007302B3"/>
    <w:rsid w:val="00730733"/>
    <w:rsid w:val="00730E3A"/>
    <w:rsid w:val="00736AAF"/>
    <w:rsid w:val="00754102"/>
    <w:rsid w:val="00760783"/>
    <w:rsid w:val="00765B2A"/>
    <w:rsid w:val="00783A34"/>
    <w:rsid w:val="007C6B52"/>
    <w:rsid w:val="007D16C5"/>
    <w:rsid w:val="007D452D"/>
    <w:rsid w:val="007F0C44"/>
    <w:rsid w:val="00830FDE"/>
    <w:rsid w:val="00834BCD"/>
    <w:rsid w:val="00854072"/>
    <w:rsid w:val="00862FE4"/>
    <w:rsid w:val="0086389A"/>
    <w:rsid w:val="0087579D"/>
    <w:rsid w:val="0087605E"/>
    <w:rsid w:val="008A03EA"/>
    <w:rsid w:val="008B1FEE"/>
    <w:rsid w:val="008B5FBD"/>
    <w:rsid w:val="008E6246"/>
    <w:rsid w:val="008E69FE"/>
    <w:rsid w:val="008F0F16"/>
    <w:rsid w:val="008F7C92"/>
    <w:rsid w:val="00903C32"/>
    <w:rsid w:val="00916B16"/>
    <w:rsid w:val="009173B9"/>
    <w:rsid w:val="0093335D"/>
    <w:rsid w:val="0093613E"/>
    <w:rsid w:val="00943026"/>
    <w:rsid w:val="0096000C"/>
    <w:rsid w:val="00966B81"/>
    <w:rsid w:val="009761C1"/>
    <w:rsid w:val="0099618F"/>
    <w:rsid w:val="009C7720"/>
    <w:rsid w:val="009E2638"/>
    <w:rsid w:val="00A23AFA"/>
    <w:rsid w:val="00A31B3E"/>
    <w:rsid w:val="00A532F3"/>
    <w:rsid w:val="00A5539C"/>
    <w:rsid w:val="00A82EB3"/>
    <w:rsid w:val="00A8489E"/>
    <w:rsid w:val="00A87355"/>
    <w:rsid w:val="00AB56B8"/>
    <w:rsid w:val="00AC29F3"/>
    <w:rsid w:val="00AD408B"/>
    <w:rsid w:val="00AD79BE"/>
    <w:rsid w:val="00AF0D07"/>
    <w:rsid w:val="00AF4788"/>
    <w:rsid w:val="00AF771C"/>
    <w:rsid w:val="00B03C3F"/>
    <w:rsid w:val="00B231E5"/>
    <w:rsid w:val="00B33FFA"/>
    <w:rsid w:val="00B86908"/>
    <w:rsid w:val="00B91EBE"/>
    <w:rsid w:val="00B94419"/>
    <w:rsid w:val="00B978F3"/>
    <w:rsid w:val="00BD5A0B"/>
    <w:rsid w:val="00BF3921"/>
    <w:rsid w:val="00C01829"/>
    <w:rsid w:val="00C02B87"/>
    <w:rsid w:val="00C06AF7"/>
    <w:rsid w:val="00C134BB"/>
    <w:rsid w:val="00C157F4"/>
    <w:rsid w:val="00C4086D"/>
    <w:rsid w:val="00C46E2E"/>
    <w:rsid w:val="00C56616"/>
    <w:rsid w:val="00C71EAE"/>
    <w:rsid w:val="00C74C34"/>
    <w:rsid w:val="00C93FE5"/>
    <w:rsid w:val="00CA1896"/>
    <w:rsid w:val="00CB5B28"/>
    <w:rsid w:val="00CC02E1"/>
    <w:rsid w:val="00CE4E80"/>
    <w:rsid w:val="00CE715A"/>
    <w:rsid w:val="00CF5371"/>
    <w:rsid w:val="00D0323A"/>
    <w:rsid w:val="00D0559F"/>
    <w:rsid w:val="00D077E9"/>
    <w:rsid w:val="00D267C7"/>
    <w:rsid w:val="00D279D0"/>
    <w:rsid w:val="00D33520"/>
    <w:rsid w:val="00D42CB7"/>
    <w:rsid w:val="00D5413D"/>
    <w:rsid w:val="00D570A9"/>
    <w:rsid w:val="00D70D02"/>
    <w:rsid w:val="00D770C7"/>
    <w:rsid w:val="00D86945"/>
    <w:rsid w:val="00D90290"/>
    <w:rsid w:val="00D97461"/>
    <w:rsid w:val="00DD152F"/>
    <w:rsid w:val="00DE213F"/>
    <w:rsid w:val="00DE619F"/>
    <w:rsid w:val="00DF027C"/>
    <w:rsid w:val="00DF071B"/>
    <w:rsid w:val="00E00A32"/>
    <w:rsid w:val="00E0431F"/>
    <w:rsid w:val="00E22ACD"/>
    <w:rsid w:val="00E25033"/>
    <w:rsid w:val="00E620B0"/>
    <w:rsid w:val="00E81B40"/>
    <w:rsid w:val="00E84506"/>
    <w:rsid w:val="00E858D6"/>
    <w:rsid w:val="00E94930"/>
    <w:rsid w:val="00EA10EB"/>
    <w:rsid w:val="00ED0F47"/>
    <w:rsid w:val="00EF555B"/>
    <w:rsid w:val="00F027BB"/>
    <w:rsid w:val="00F11DCF"/>
    <w:rsid w:val="00F162EA"/>
    <w:rsid w:val="00F2731E"/>
    <w:rsid w:val="00F32736"/>
    <w:rsid w:val="00F52D27"/>
    <w:rsid w:val="00F6110B"/>
    <w:rsid w:val="00F75EB8"/>
    <w:rsid w:val="00F81244"/>
    <w:rsid w:val="00F83527"/>
    <w:rsid w:val="00FB2DDD"/>
    <w:rsid w:val="00FB41F1"/>
    <w:rsid w:val="00FC6C4C"/>
    <w:rsid w:val="00FD583F"/>
    <w:rsid w:val="00FD7488"/>
    <w:rsid w:val="00FE2CF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C0582D"/>
  <w15:docId w15:val="{9FAC95F8-9CE4-40A9-82B1-F901F5E2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9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9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1">
    <w:name w:val="toc 1"/>
    <w:basedOn w:val="Normal"/>
    <w:next w:val="Normal"/>
    <w:uiPriority w:val="39"/>
    <w:rsid w:val="00F75EB8"/>
    <w:pPr>
      <w:spacing w:before="120" w:after="120" w:line="240" w:lineRule="exact"/>
    </w:pPr>
    <w:rPr>
      <w:rFonts w:eastAsia="Times New Roman" w:cs="Times"/>
      <w:bCs/>
      <w:caps/>
      <w:color w:val="auto"/>
      <w:sz w:val="20"/>
      <w:szCs w:val="20"/>
      <w:lang w:val="en-CA" w:bidi="he-IL"/>
    </w:rPr>
  </w:style>
  <w:style w:type="paragraph" w:styleId="TOC2">
    <w:name w:val="toc 2"/>
    <w:basedOn w:val="Normal"/>
    <w:next w:val="Normal"/>
    <w:uiPriority w:val="39"/>
    <w:rsid w:val="00F75EB8"/>
    <w:pPr>
      <w:spacing w:line="240" w:lineRule="exact"/>
      <w:ind w:left="240"/>
    </w:pPr>
    <w:rPr>
      <w:rFonts w:eastAsia="Times New Roman" w:cs="Times"/>
      <w:b w:val="0"/>
      <w:smallCaps/>
      <w:color w:val="auto"/>
      <w:sz w:val="20"/>
      <w:szCs w:val="20"/>
      <w:lang w:val="en-CA" w:bidi="he-IL"/>
    </w:rPr>
  </w:style>
  <w:style w:type="paragraph" w:customStyle="1" w:styleId="TOCEntry">
    <w:name w:val="TOCEntry"/>
    <w:basedOn w:val="Normal"/>
    <w:rsid w:val="00F75EB8"/>
    <w:pPr>
      <w:keepNext/>
      <w:keepLines/>
      <w:spacing w:before="120" w:after="240" w:line="240" w:lineRule="atLeast"/>
    </w:pPr>
    <w:rPr>
      <w:rFonts w:ascii="Times" w:eastAsia="Times New Roman" w:hAnsi="Times" w:cs="Times"/>
      <w:bCs/>
      <w:color w:val="auto"/>
      <w:sz w:val="36"/>
      <w:szCs w:val="36"/>
      <w:lang w:val="en-CA" w:bidi="he-IL"/>
    </w:rPr>
  </w:style>
  <w:style w:type="paragraph" w:styleId="ListParagraph">
    <w:name w:val="List Paragraph"/>
    <w:basedOn w:val="Normal"/>
    <w:uiPriority w:val="34"/>
    <w:unhideWhenUsed/>
    <w:qFormat/>
    <w:rsid w:val="00E858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4788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7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F0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customStyle="1" w:styleId="mntl-sc-block-headingtext">
    <w:name w:val="mntl-sc-block-heading__text"/>
    <w:basedOn w:val="DefaultParagraphFont"/>
    <w:rsid w:val="00FB41F1"/>
  </w:style>
  <w:style w:type="paragraph" w:customStyle="1" w:styleId="comp">
    <w:name w:val="comp"/>
    <w:basedOn w:val="Normal"/>
    <w:rsid w:val="00FB4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76D02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english.api.rakuten.net/stefan.skliarov/api/Fileio" TargetMode="External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pideroak.com/api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glish.api.rakuten.net/stefan.skliarov/api/Fileio" TargetMode="External"/><Relationship Id="rId20" Type="http://schemas.openxmlformats.org/officeDocument/2006/relationships/hyperlink" Target="https://spideroak.com/apis/accounts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ipfs.io/concepts/persistence/#pinning-services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nglish.api.rakuten.net/stefan.skliarov/api/Fileio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hyperlink" Target="https://spideroak.com/apis/accounts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sibullah%20Qarizada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AD001FE61A4DFBA086AA52E1C8A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4F75F-9C4A-4BDE-B7C2-8EF64C11F2EA}"/>
      </w:docPartPr>
      <w:docPartBody>
        <w:p w:rsidR="00AD3509" w:rsidRDefault="00631467">
          <w:pPr>
            <w:pStyle w:val="7CAD001FE61A4DFBA086AA52E1C8A3AF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6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467"/>
    <w:rsid w:val="000330D7"/>
    <w:rsid w:val="00182BAC"/>
    <w:rsid w:val="003A4EF0"/>
    <w:rsid w:val="00412B6E"/>
    <w:rsid w:val="0053709B"/>
    <w:rsid w:val="00631467"/>
    <w:rsid w:val="00781894"/>
    <w:rsid w:val="009040C8"/>
    <w:rsid w:val="00A834DA"/>
    <w:rsid w:val="00AD3509"/>
    <w:rsid w:val="00AF5F33"/>
    <w:rsid w:val="00B769DA"/>
    <w:rsid w:val="00C147F1"/>
    <w:rsid w:val="00D513ED"/>
    <w:rsid w:val="00DB7A0A"/>
    <w:rsid w:val="00F107DD"/>
    <w:rsid w:val="00F6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7CAD001FE61A4DFBA086AA52E1C8A3AF">
    <w:name w:val="7CAD001FE61A4DFBA086AA52E1C8A3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6D2A8-F38E-489C-A62B-12076ED4A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827</TotalTime>
  <Pages>7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Nasibullah Qarizada</dc:creator>
  <cp:keywords/>
  <cp:lastModifiedBy>nasibullah qarizada</cp:lastModifiedBy>
  <cp:revision>20</cp:revision>
  <cp:lastPrinted>2006-08-01T17:47:00Z</cp:lastPrinted>
  <dcterms:created xsi:type="dcterms:W3CDTF">2022-03-06T10:06:00Z</dcterms:created>
  <dcterms:modified xsi:type="dcterms:W3CDTF">2022-05-17T06:53:00Z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