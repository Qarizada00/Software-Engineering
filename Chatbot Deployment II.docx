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C48F6" w14:textId="7A522E64" w:rsidR="00D077E9" w:rsidRDefault="00CE4E80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366718" wp14:editId="1A939210">
                <wp:simplePos x="0" y="0"/>
                <wp:positionH relativeFrom="column">
                  <wp:posOffset>-199257</wp:posOffset>
                </wp:positionH>
                <wp:positionV relativeFrom="page">
                  <wp:posOffset>900752</wp:posOffset>
                </wp:positionV>
                <wp:extent cx="3938905" cy="5773003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773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61969" w14:textId="009CA60C" w:rsidR="00CE4E80" w:rsidRDefault="008A03EA" w:rsidP="00185BBC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t>İ</w:t>
                            </w:r>
                            <w:r w:rsidR="00185BBC">
                              <w:t xml:space="preserve">stanbul </w:t>
                            </w:r>
                            <w:r w:rsidR="00185BBC">
                              <w:rPr>
                                <w:lang w:val="tr-TR"/>
                              </w:rPr>
                              <w:t>Kültür Üniversitesi</w:t>
                            </w:r>
                          </w:p>
                          <w:p w14:paraId="08AB22D5" w14:textId="28640B70" w:rsidR="008A03EA" w:rsidRPr="008A03EA" w:rsidRDefault="00185BBC" w:rsidP="008A03EA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Software En</w:t>
                            </w:r>
                            <w:r w:rsidR="008A03EA">
                              <w:rPr>
                                <w:lang w:val="tr-TR"/>
                              </w:rPr>
                              <w:t>g</w:t>
                            </w:r>
                            <w:r>
                              <w:rPr>
                                <w:lang w:val="tr-TR"/>
                              </w:rPr>
                              <w:t>ineerin</w:t>
                            </w:r>
                            <w:r w:rsidR="008A03EA">
                              <w:rPr>
                                <w:lang w:val="tr-TR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66718" id="Rectangle 3" o:spid="_x0000_s1026" alt="white rectangle for text on cover" style="position:absolute;margin-left:-15.7pt;margin-top:70.95pt;width:310.15pt;height:454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" fillcolor="white [3212]" stroked="f" strokeweight="2pt">
                <v:textbox>
                  <w:txbxContent>
                    <w:p w14:paraId="78E61969" w14:textId="009CA60C" w:rsidR="00CE4E80" w:rsidRDefault="008A03EA" w:rsidP="00185BBC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t>İ</w:t>
                      </w:r>
                      <w:r w:rsidR="00185BBC">
                        <w:t xml:space="preserve">stanbul </w:t>
                      </w:r>
                      <w:r w:rsidR="00185BBC">
                        <w:rPr>
                          <w:lang w:val="tr-TR"/>
                        </w:rPr>
                        <w:t>Kültür Üniversitesi</w:t>
                      </w:r>
                    </w:p>
                    <w:p w14:paraId="08AB22D5" w14:textId="28640B70" w:rsidR="008A03EA" w:rsidRPr="008A03EA" w:rsidRDefault="00185BBC" w:rsidP="008A03EA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Software En</w:t>
                      </w:r>
                      <w:r w:rsidR="008A03EA">
                        <w:rPr>
                          <w:lang w:val="tr-TR"/>
                        </w:rPr>
                        <w:t>g</w:t>
                      </w:r>
                      <w:r>
                        <w:rPr>
                          <w:lang w:val="tr-TR"/>
                        </w:rPr>
                        <w:t>ineerin</w:t>
                      </w:r>
                      <w:r w:rsidR="008A03EA">
                        <w:rPr>
                          <w:lang w:val="tr-TR"/>
                        </w:rPr>
                        <w:t>g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</w:rPr>
        <w:drawing>
          <wp:anchor distT="0" distB="0" distL="114300" distR="114300" simplePos="0" relativeHeight="251658240" behindDoc="1" locked="0" layoutInCell="1" allowOverlap="1" wp14:anchorId="259ABF3E" wp14:editId="3CA77A07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5DE94D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D77F22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01237B" wp14:editId="2B434B51">
                      <wp:extent cx="3528695" cy="164782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47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5CF5FB" w14:textId="235F9CB3" w:rsidR="00D077E9" w:rsidRPr="00E25033" w:rsidRDefault="00CE4E80" w:rsidP="00D077E9">
                                  <w:pPr>
                                    <w:pStyle w:val="Title"/>
                                    <w:rPr>
                                      <w:color w:val="0F0D29" w:themeColor="text1"/>
                                    </w:rPr>
                                  </w:pPr>
                                  <w:r w:rsidRPr="00E25033">
                                    <w:rPr>
                                      <w:color w:val="0F0D29" w:themeColor="text1"/>
                                    </w:rPr>
                                    <w:t>APXEIA</w:t>
                                  </w:r>
                                </w:p>
                                <w:p w14:paraId="7C555541" w14:textId="48903521" w:rsidR="00D077E9" w:rsidRPr="00E25033" w:rsidRDefault="00F2731E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  <w:t>Chatbot</w:t>
                                  </w:r>
                                  <w:r w:rsidR="00142B15"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  <w:t xml:space="preserve"> Deployment</w:t>
                                  </w:r>
                                  <w:r w:rsidR="00873A37"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  <w:t xml:space="preserve"> II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00123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7" type="#_x0000_t202" style="width:277.85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" filled="f" stroked="f" strokeweight=".5pt">
                      <v:textbox>
                        <w:txbxContent>
                          <w:p w14:paraId="0F5CF5FB" w14:textId="235F9CB3" w:rsidR="00D077E9" w:rsidRPr="00E25033" w:rsidRDefault="00CE4E80" w:rsidP="00D077E9">
                            <w:pPr>
                              <w:pStyle w:val="Title"/>
                              <w:rPr>
                                <w:color w:val="0F0D29" w:themeColor="text1"/>
                              </w:rPr>
                            </w:pPr>
                            <w:r w:rsidRPr="00E25033">
                              <w:rPr>
                                <w:color w:val="0F0D29" w:themeColor="text1"/>
                              </w:rPr>
                              <w:t>APXEIA</w:t>
                            </w:r>
                          </w:p>
                          <w:p w14:paraId="7C555541" w14:textId="48903521" w:rsidR="00D077E9" w:rsidRPr="00E25033" w:rsidRDefault="00F2731E" w:rsidP="00D077E9">
                            <w:pPr>
                              <w:pStyle w:val="Title"/>
                              <w:spacing w:after="0"/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>Chatbot</w:t>
                            </w:r>
                            <w:r w:rsidR="00142B15"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 xml:space="preserve"> Deployment</w:t>
                            </w:r>
                            <w:r w:rsidR="00873A37"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 xml:space="preserve"> II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D920536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CAC454" wp14:editId="38F6E1F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D0713D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" strokecolor="#2665f0 [1951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014B453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FD2BD72" w14:textId="5F21FEDF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19422061" w14:textId="18E0D61F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04833589" w14:textId="4095E0E2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50E1268D" w14:textId="6890D100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16AEEEC7" w14:textId="77777777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3AD1844A" w14:textId="77777777" w:rsidR="008A03EA" w:rsidRDefault="008A03EA" w:rsidP="008A03EA">
            <w:pPr>
              <w:jc w:val="center"/>
              <w:rPr>
                <w:noProof/>
              </w:rPr>
            </w:pPr>
          </w:p>
          <w:p w14:paraId="1BA27730" w14:textId="77777777" w:rsidR="008A03EA" w:rsidRDefault="008A03EA" w:rsidP="008A03EA">
            <w:pPr>
              <w:rPr>
                <w:noProof/>
              </w:rPr>
            </w:pPr>
          </w:p>
          <w:p w14:paraId="531680E5" w14:textId="77777777" w:rsidR="008A03EA" w:rsidRDefault="008A03EA" w:rsidP="008A03EA">
            <w:pPr>
              <w:rPr>
                <w:noProof/>
              </w:rPr>
            </w:pPr>
          </w:p>
          <w:p w14:paraId="5478EBD9" w14:textId="49D32D3E" w:rsidR="008A03EA" w:rsidRDefault="008A03EA" w:rsidP="008A03EA">
            <w:pPr>
              <w:rPr>
                <w:noProof/>
              </w:rPr>
            </w:pPr>
          </w:p>
          <w:p w14:paraId="457B853B" w14:textId="2EB2FCE1" w:rsidR="008A03EA" w:rsidRDefault="008A03EA" w:rsidP="008A03EA">
            <w:pPr>
              <w:rPr>
                <w:noProof/>
              </w:rPr>
            </w:pPr>
          </w:p>
          <w:p w14:paraId="53AE685E" w14:textId="77777777" w:rsidR="008A03EA" w:rsidRDefault="008A03EA" w:rsidP="008A03EA">
            <w:pPr>
              <w:rPr>
                <w:noProof/>
              </w:rPr>
            </w:pPr>
          </w:p>
          <w:p w14:paraId="568E3600" w14:textId="77777777" w:rsidR="008A03EA" w:rsidRDefault="008A03EA" w:rsidP="008A03EA">
            <w:pPr>
              <w:rPr>
                <w:noProof/>
              </w:rPr>
            </w:pPr>
            <w:r>
              <w:rPr>
                <w:noProof/>
              </w:rPr>
              <w:t>Instructor: Akhan Akbulut</w:t>
            </w:r>
          </w:p>
          <w:p w14:paraId="370042F0" w14:textId="0B2703A2" w:rsidR="008A03EA" w:rsidRPr="008A03EA" w:rsidRDefault="008A03EA" w:rsidP="008A03EA">
            <w:pPr>
              <w:rPr>
                <w:noProof/>
                <w:lang w:val="tr-TR" w:bidi="prs-AF"/>
              </w:rPr>
            </w:pPr>
            <w:r>
              <w:rPr>
                <w:noProof/>
                <w:lang w:bidi="prs-AF"/>
              </w:rPr>
              <w:t xml:space="preserve">Assistant: </w:t>
            </w:r>
            <w:r>
              <w:rPr>
                <w:noProof/>
                <w:lang w:val="tr-TR" w:bidi="prs-AF"/>
              </w:rPr>
              <w:t>Büşra Kocaç</w:t>
            </w:r>
            <w:r w:rsidR="00336780">
              <w:rPr>
                <w:noProof/>
                <w:lang w:val="tr-TR" w:bidi="prs-AF"/>
              </w:rPr>
              <w:t>ı</w:t>
            </w:r>
            <w:r>
              <w:rPr>
                <w:noProof/>
                <w:lang w:val="tr-TR" w:bidi="prs-AF"/>
              </w:rPr>
              <w:t>nar</w:t>
            </w:r>
          </w:p>
        </w:tc>
      </w:tr>
      <w:tr w:rsidR="00D077E9" w14:paraId="48D486A9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CAD001FE61A4DFBA086AA52E1C8A3AF"/>
              </w:placeholder>
              <w15:appearance w15:val="hidden"/>
            </w:sdtPr>
            <w:sdtEndPr/>
            <w:sdtContent>
              <w:p w14:paraId="5556A466" w14:textId="30533FB3" w:rsidR="00D077E9" w:rsidRDefault="00D077E9" w:rsidP="00D077E9"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begin"/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instrText xml:space="preserve"> DATE  \@ "MMMM d"  \* MERGEFORMAT </w:instrText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separate"/>
                </w:r>
                <w:r w:rsidR="00437E74">
                  <w:rPr>
                    <w:rStyle w:val="SubtitleChar"/>
                    <w:b w:val="0"/>
                    <w:noProof/>
                    <w:color w:val="B1E4FD" w:themeColor="accent1" w:themeTint="33"/>
                  </w:rPr>
                  <w:t>April 18</w:t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end"/>
                </w:r>
              </w:p>
            </w:sdtContent>
          </w:sdt>
          <w:p w14:paraId="77EDCB7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50BD4D4" wp14:editId="0EC0119A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5CA6BAA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78A4BD4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22D66E5" w14:textId="0D20A5F6" w:rsidR="00D077E9" w:rsidRPr="00E25033" w:rsidRDefault="00D077E9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Authored by:</w:t>
            </w:r>
            <w:r w:rsidR="00185BBC" w:rsidRPr="00E25033">
              <w:rPr>
                <w:color w:val="B1E4FD" w:themeColor="accent1" w:themeTint="33"/>
              </w:rPr>
              <w:t xml:space="preserve"> Nasibullah Qarizada</w:t>
            </w:r>
          </w:p>
          <w:p w14:paraId="388B885D" w14:textId="449821EB" w:rsidR="00185BBC" w:rsidRPr="00E25033" w:rsidRDefault="00185BBC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Student No: 1900004691</w:t>
            </w:r>
          </w:p>
          <w:p w14:paraId="1B5A10FC" w14:textId="3A6E8831" w:rsidR="00185BBC" w:rsidRPr="00E25033" w:rsidRDefault="00185BBC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Department: Computer Science</w:t>
            </w:r>
          </w:p>
          <w:p w14:paraId="22D10C60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003D8501" w14:textId="4C450247" w:rsidR="008A03EA" w:rsidRDefault="00D077E9" w:rsidP="00394796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4B33B43C" wp14:editId="1996392A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31BD228" wp14:editId="2B9B66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6738D" id="Rectangle 2" o:spid="_x0000_s1026" alt="colored rectangle" style="position:absolute;margin-left:-58.8pt;margin-top:525.2pt;width:611.1pt;height:265.7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" fillcolor="#013a57 [2404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5B876E7B" w14:textId="77777777" w:rsidR="00394796" w:rsidRDefault="00394796" w:rsidP="00394796">
      <w:pPr>
        <w:spacing w:after="200"/>
      </w:pPr>
    </w:p>
    <w:p w14:paraId="16D7BA21" w14:textId="77777777" w:rsidR="00F75EB8" w:rsidRPr="00FE2CF2" w:rsidRDefault="00F75EB8" w:rsidP="00F75EB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/>
        <w:jc w:val="center"/>
        <w:rPr>
          <w:noProof/>
          <w:highlight w:val="darkGray"/>
        </w:rPr>
      </w:pPr>
      <w:bookmarkStart w:id="0" w:name="_Toc107858829"/>
      <w:bookmarkStart w:id="1" w:name="_Toc108287587"/>
      <w:bookmarkStart w:id="2" w:name="_Toc111014886"/>
      <w:bookmarkStart w:id="3" w:name="_Toc111117822"/>
      <w:bookmarkStart w:id="4" w:name="_Toc113291685"/>
      <w:bookmarkStart w:id="5" w:name="_Toc445972250"/>
      <w:bookmarkStart w:id="6" w:name="_Toc449533285"/>
      <w:r w:rsidRPr="00FE2CF2">
        <w:rPr>
          <w:rFonts w:ascii="Arial" w:hAnsi="Arial"/>
          <w:highlight w:val="darkGray"/>
          <w:shd w:val="clear" w:color="auto" w:fill="BFBFBF" w:themeFill="background1" w:themeFillShade="BF"/>
        </w:rPr>
        <w:t>Contents</w:t>
      </w:r>
      <w:bookmarkEnd w:id="0"/>
      <w:bookmarkEnd w:id="1"/>
      <w:bookmarkEnd w:id="2"/>
      <w:bookmarkEnd w:id="3"/>
      <w:bookmarkEnd w:id="4"/>
      <w:bookmarkEnd w:id="5"/>
      <w:bookmarkEnd w:id="6"/>
      <w:r w:rsidRPr="00FE2CF2">
        <w:rPr>
          <w:rFonts w:ascii="Arial" w:hAnsi="Arial"/>
          <w:highlight w:val="darkGray"/>
        </w:rPr>
        <w:fldChar w:fldCharType="begin"/>
      </w:r>
      <w:r w:rsidRPr="00FE2CF2">
        <w:rPr>
          <w:rFonts w:ascii="Arial" w:hAnsi="Arial"/>
          <w:highlight w:val="darkGray"/>
        </w:rPr>
        <w:instrText xml:space="preserve"> TOC \o "1-2" \t "TOCentry,1" </w:instrText>
      </w:r>
      <w:r w:rsidRPr="00FE2CF2">
        <w:rPr>
          <w:rFonts w:ascii="Arial" w:hAnsi="Arial"/>
          <w:highlight w:val="darkGray"/>
        </w:rPr>
        <w:fldChar w:fldCharType="separate"/>
      </w:r>
    </w:p>
    <w:p w14:paraId="086DE545" w14:textId="0AD672C7" w:rsidR="00F75EB8" w:rsidRPr="00FE2CF2" w:rsidRDefault="00F75EB8" w:rsidP="00F75EB8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</w:pPr>
      <w:r w:rsidRPr="00FE2CF2">
        <w:rPr>
          <w:rFonts w:ascii="Arial" w:hAnsi="Arial"/>
          <w:noProof/>
          <w:highlight w:val="darkGray"/>
          <w:shd w:val="clear" w:color="auto" w:fill="BFBFBF" w:themeFill="background1" w:themeFillShade="BF"/>
        </w:rPr>
        <w:t>Contents</w:t>
      </w:r>
      <w:r w:rsidRPr="00FE2CF2">
        <w:rPr>
          <w:noProof/>
          <w:highlight w:val="darkGray"/>
        </w:rPr>
        <w:tab/>
      </w:r>
      <w:r w:rsidRPr="00FE2CF2">
        <w:rPr>
          <w:noProof/>
          <w:highlight w:val="darkGray"/>
        </w:rPr>
        <w:fldChar w:fldCharType="begin"/>
      </w:r>
      <w:r w:rsidRPr="00FE2CF2">
        <w:rPr>
          <w:noProof/>
          <w:highlight w:val="darkGray"/>
        </w:rPr>
        <w:instrText xml:space="preserve"> PAGEREF _Toc449533285 \h </w:instrText>
      </w:r>
      <w:r w:rsidRPr="00FE2CF2">
        <w:rPr>
          <w:noProof/>
          <w:highlight w:val="darkGray"/>
        </w:rPr>
      </w:r>
      <w:r w:rsidRPr="00FE2CF2">
        <w:rPr>
          <w:noProof/>
          <w:highlight w:val="darkGray"/>
        </w:rPr>
        <w:fldChar w:fldCharType="separate"/>
      </w:r>
      <w:r w:rsidRPr="00FE2CF2">
        <w:rPr>
          <w:noProof/>
          <w:highlight w:val="darkGray"/>
        </w:rPr>
        <w:t>ii</w:t>
      </w:r>
      <w:r w:rsidRPr="00FE2CF2">
        <w:rPr>
          <w:noProof/>
          <w:highlight w:val="darkGray"/>
        </w:rPr>
        <w:fldChar w:fldCharType="end"/>
      </w:r>
    </w:p>
    <w:p w14:paraId="0FAA24EE" w14:textId="6B6C6AE3" w:rsidR="00AD408B" w:rsidRPr="004C0D19" w:rsidRDefault="00F75EB8" w:rsidP="004C0D19">
      <w:pPr>
        <w:pStyle w:val="TOC1"/>
        <w:tabs>
          <w:tab w:val="left" w:pos="48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  <w:tab/>
      </w:r>
      <w:r w:rsidRPr="00FE2CF2">
        <w:rPr>
          <w:rFonts w:ascii="Arial" w:hAnsi="Arial"/>
          <w:noProof/>
          <w:highlight w:val="darkGray"/>
        </w:rPr>
        <w:t>Introduction</w:t>
      </w:r>
      <w:r w:rsidRPr="00FE2CF2">
        <w:rPr>
          <w:noProof/>
          <w:highlight w:val="darkGray"/>
        </w:rPr>
        <w:tab/>
      </w:r>
      <w:r w:rsidRPr="00FE2CF2">
        <w:rPr>
          <w:noProof/>
          <w:highlight w:val="darkGray"/>
        </w:rPr>
        <w:fldChar w:fldCharType="begin"/>
      </w:r>
      <w:r w:rsidRPr="00FE2CF2">
        <w:rPr>
          <w:noProof/>
          <w:highlight w:val="darkGray"/>
        </w:rPr>
        <w:instrText xml:space="preserve"> PAGEREF _Toc449533287 \h </w:instrText>
      </w:r>
      <w:r w:rsidRPr="00FE2CF2">
        <w:rPr>
          <w:noProof/>
          <w:highlight w:val="darkGray"/>
        </w:rPr>
      </w:r>
      <w:r w:rsidRPr="00FE2CF2">
        <w:rPr>
          <w:noProof/>
          <w:highlight w:val="darkGray"/>
        </w:rPr>
        <w:fldChar w:fldCharType="separate"/>
      </w:r>
      <w:r w:rsidRPr="00FE2CF2">
        <w:rPr>
          <w:noProof/>
          <w:highlight w:val="darkGray"/>
        </w:rPr>
        <w:t>1</w:t>
      </w:r>
      <w:r w:rsidRPr="00FE2CF2">
        <w:rPr>
          <w:noProof/>
          <w:highlight w:val="darkGray"/>
        </w:rPr>
        <w:fldChar w:fldCharType="end"/>
      </w:r>
    </w:p>
    <w:p w14:paraId="60ED453F" w14:textId="570A65FD" w:rsidR="004C2F4A" w:rsidRDefault="00F75EB8" w:rsidP="004C2F4A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1.</w:t>
      </w:r>
      <w:r w:rsidR="004C0D19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 w:rsidR="00F2731E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>Chatbot</w:t>
      </w:r>
      <w:r w:rsidR="00142B15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 xml:space="preserve"> </w:t>
      </w:r>
      <w:r w:rsidR="00F2731E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>Creation</w:t>
      </w:r>
      <w:r w:rsidRPr="00FE2CF2">
        <w:rPr>
          <w:noProof/>
          <w:highlight w:val="darkGray"/>
        </w:rPr>
        <w:tab/>
      </w:r>
      <w:r w:rsidR="00E94930" w:rsidRPr="00FE2CF2">
        <w:rPr>
          <w:noProof/>
          <w:highlight w:val="darkGray"/>
        </w:rPr>
        <w:t>3</w:t>
      </w:r>
    </w:p>
    <w:p w14:paraId="0D1EC4E3" w14:textId="6CA815A7" w:rsidR="004C2F4A" w:rsidRPr="00760783" w:rsidRDefault="004C2F4A" w:rsidP="004C2F4A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1.</w:t>
      </w:r>
      <w:r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 w:rsidR="00F2731E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>Chatbot Installation</w:t>
      </w:r>
      <w:r w:rsidRPr="00FE2CF2">
        <w:rPr>
          <w:noProof/>
          <w:highlight w:val="darkGray"/>
        </w:rPr>
        <w:tab/>
      </w:r>
      <w:r w:rsidR="006A7F1F">
        <w:rPr>
          <w:noProof/>
          <w:highlight w:val="darkGray"/>
        </w:rPr>
        <w:t>3</w:t>
      </w:r>
    </w:p>
    <w:p w14:paraId="68B89AFD" w14:textId="77777777" w:rsidR="004C2F4A" w:rsidRPr="004C2F4A" w:rsidRDefault="004C2F4A" w:rsidP="004C2F4A">
      <w:pPr>
        <w:rPr>
          <w:highlight w:val="darkGray"/>
          <w:lang w:val="en-CA" w:bidi="he-IL"/>
        </w:rPr>
      </w:pPr>
    </w:p>
    <w:p w14:paraId="44C82B3C" w14:textId="77777777" w:rsidR="002D3F16" w:rsidRPr="00FE2CF2" w:rsidRDefault="002D3F16" w:rsidP="00F75EB8">
      <w:pPr>
        <w:pStyle w:val="TOC1"/>
        <w:tabs>
          <w:tab w:val="left" w:pos="480"/>
          <w:tab w:val="right" w:leader="dot" w:pos="9350"/>
        </w:tabs>
        <w:rPr>
          <w:rFonts w:ascii="Arial" w:hAnsi="Arial" w:cs="Symbol"/>
          <w:noProof/>
          <w:highlight w:val="darkGray"/>
        </w:rPr>
      </w:pPr>
    </w:p>
    <w:p w14:paraId="410E4CBE" w14:textId="6A2F284A" w:rsidR="004854B5" w:rsidRPr="004C0D19" w:rsidRDefault="004854B5" w:rsidP="004854B5">
      <w:pPr>
        <w:pStyle w:val="TOC1"/>
        <w:tabs>
          <w:tab w:val="left" w:pos="48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  <w:tab/>
      </w:r>
      <w:r>
        <w:rPr>
          <w:rFonts w:ascii="Arial" w:hAnsi="Arial"/>
          <w:noProof/>
          <w:highlight w:val="darkGray"/>
        </w:rPr>
        <w:t>Parts Applied This Week</w:t>
      </w:r>
      <w:r w:rsidRPr="00FE2CF2">
        <w:rPr>
          <w:noProof/>
          <w:highlight w:val="darkGray"/>
        </w:rPr>
        <w:tab/>
      </w:r>
      <w:r w:rsidR="004B4EF9">
        <w:rPr>
          <w:noProof/>
          <w:highlight w:val="darkGray"/>
        </w:rPr>
        <w:t>4</w:t>
      </w:r>
    </w:p>
    <w:p w14:paraId="1F01990C" w14:textId="7750E693" w:rsidR="002D3F16" w:rsidRPr="00FE2CF2" w:rsidRDefault="00F75EB8" w:rsidP="002D3F16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2.1</w:t>
      </w:r>
      <w:r w:rsidRPr="00FE2CF2">
        <w:rPr>
          <w:rFonts w:eastAsiaTheme="minorEastAsia" w:cstheme="minorBidi"/>
          <w:smallCaps w:val="0"/>
          <w:noProof/>
          <w:highlight w:val="darkGray"/>
          <w:lang w:val="en-US" w:bidi="ar-SA"/>
        </w:rPr>
        <w:tab/>
      </w:r>
      <w:r w:rsidR="00F2731E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>Chatbot Configuration</w:t>
      </w:r>
      <w:r w:rsidRPr="00FE2CF2">
        <w:rPr>
          <w:noProof/>
          <w:highlight w:val="darkGray"/>
        </w:rPr>
        <w:tab/>
      </w:r>
      <w:r w:rsidR="004B4EF9">
        <w:rPr>
          <w:noProof/>
          <w:highlight w:val="darkGray"/>
        </w:rPr>
        <w:t>4</w:t>
      </w:r>
    </w:p>
    <w:p w14:paraId="6DF7B3F5" w14:textId="77777777" w:rsidR="00C134BB" w:rsidRPr="00FE2CF2" w:rsidRDefault="00C134BB" w:rsidP="00C134BB">
      <w:pPr>
        <w:rPr>
          <w:highlight w:val="darkGray"/>
          <w:lang w:val="en-CA" w:bidi="he-IL"/>
        </w:rPr>
      </w:pPr>
    </w:p>
    <w:p w14:paraId="6BB6E14F" w14:textId="67F412D1" w:rsidR="00F75EB8" w:rsidRPr="00FE2CF2" w:rsidRDefault="00F75EB8" w:rsidP="00F75EB8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</w:p>
    <w:p w14:paraId="66D64F65" w14:textId="08276E15" w:rsidR="00F75EB8" w:rsidRPr="00FE2CF2" w:rsidRDefault="00F75EB8" w:rsidP="00F75EB8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</w:p>
    <w:p w14:paraId="30D5ED77" w14:textId="40E330DC" w:rsidR="00F75EB8" w:rsidRPr="00FE2CF2" w:rsidRDefault="00F75EB8" w:rsidP="00F75EB8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</w:pPr>
    </w:p>
    <w:p w14:paraId="2D1F10B2" w14:textId="46BB7BEE" w:rsidR="008A03EA" w:rsidRDefault="00F75EB8" w:rsidP="00F75EB8">
      <w:pPr>
        <w:jc w:val="center"/>
        <w:rPr>
          <w:color w:val="auto"/>
          <w:sz w:val="72"/>
          <w:szCs w:val="72"/>
        </w:rPr>
      </w:pPr>
      <w:r w:rsidRPr="00FE2CF2">
        <w:rPr>
          <w:rFonts w:ascii="Arial" w:hAnsi="Arial"/>
          <w:highlight w:val="darkGray"/>
        </w:rPr>
        <w:fldChar w:fldCharType="end"/>
      </w:r>
    </w:p>
    <w:p w14:paraId="7687B4A1" w14:textId="4F297242" w:rsidR="00E25033" w:rsidRDefault="00E25033" w:rsidP="00E25033">
      <w:pPr>
        <w:jc w:val="center"/>
        <w:rPr>
          <w:color w:val="auto"/>
          <w:sz w:val="72"/>
          <w:szCs w:val="72"/>
        </w:rPr>
      </w:pPr>
    </w:p>
    <w:p w14:paraId="04112BDE" w14:textId="77777777" w:rsidR="00E25033" w:rsidRPr="00E25033" w:rsidRDefault="00E25033" w:rsidP="00E25033">
      <w:pPr>
        <w:jc w:val="center"/>
        <w:rPr>
          <w:color w:val="auto"/>
          <w:sz w:val="72"/>
          <w:szCs w:val="72"/>
        </w:rPr>
      </w:pPr>
    </w:p>
    <w:p w14:paraId="1F630944" w14:textId="35673C36" w:rsidR="008A03EA" w:rsidRDefault="008A03EA" w:rsidP="00DF027C"/>
    <w:p w14:paraId="547DBA88" w14:textId="7669E837" w:rsidR="008A03EA" w:rsidRDefault="008A03EA" w:rsidP="00DF027C"/>
    <w:p w14:paraId="57FE8D00" w14:textId="5B741F20" w:rsidR="008A03EA" w:rsidRDefault="008A03EA" w:rsidP="00DF027C"/>
    <w:p w14:paraId="10DAFE92" w14:textId="3C64E8C0" w:rsidR="008A03EA" w:rsidRDefault="008A03EA" w:rsidP="00DF027C"/>
    <w:p w14:paraId="0641F30F" w14:textId="2B1629BE" w:rsidR="008A03EA" w:rsidRDefault="008A03EA" w:rsidP="00DF027C"/>
    <w:p w14:paraId="0C4C26B5" w14:textId="6075A892" w:rsidR="008A03EA" w:rsidRDefault="008A03EA" w:rsidP="00DF027C"/>
    <w:p w14:paraId="1CD0D96F" w14:textId="13323C7C" w:rsidR="008A03EA" w:rsidRDefault="008A03EA" w:rsidP="00DF027C"/>
    <w:p w14:paraId="09472DA1" w14:textId="0AAE1F08" w:rsidR="008A03EA" w:rsidRDefault="008A03EA" w:rsidP="00DF027C"/>
    <w:p w14:paraId="54E92975" w14:textId="0FE84626" w:rsidR="008A03EA" w:rsidRDefault="008A03EA" w:rsidP="00DF027C"/>
    <w:p w14:paraId="529DD86B" w14:textId="6869713E" w:rsidR="008F0F16" w:rsidRDefault="008F0F16" w:rsidP="00DF027C"/>
    <w:p w14:paraId="302A4B84" w14:textId="6FB370B3" w:rsidR="00E94930" w:rsidRDefault="00E94930" w:rsidP="00DF027C"/>
    <w:p w14:paraId="51F78567" w14:textId="1FC59C5B" w:rsidR="00760783" w:rsidRDefault="00760783" w:rsidP="00DF027C"/>
    <w:p w14:paraId="2FE8ED3C" w14:textId="77777777" w:rsidR="004C2F4A" w:rsidRDefault="004C2F4A" w:rsidP="006A6F9F">
      <w:pPr>
        <w:rPr>
          <w:color w:val="0F0D29" w:themeColor="text1"/>
        </w:rPr>
      </w:pPr>
    </w:p>
    <w:p w14:paraId="252FDFE8" w14:textId="33279D8A" w:rsidR="00760783" w:rsidRDefault="00760783" w:rsidP="006A6F9F">
      <w:pPr>
        <w:rPr>
          <w:rFonts w:asciiTheme="majorHAnsi" w:hAnsiTheme="majorHAnsi" w:cstheme="majorHAnsi"/>
          <w:color w:val="0F0D29" w:themeColor="text1"/>
          <w:sz w:val="36"/>
          <w:szCs w:val="36"/>
        </w:rPr>
      </w:pPr>
    </w:p>
    <w:p w14:paraId="1D38D467" w14:textId="77777777" w:rsidR="00873A37" w:rsidRDefault="00873A37" w:rsidP="00873A37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5E032FE2" w14:textId="71137BD2" w:rsidR="00873A37" w:rsidRDefault="00873A37" w:rsidP="00873A37">
      <w:pPr>
        <w:rPr>
          <w:rFonts w:asciiTheme="majorHAnsi" w:hAnsiTheme="majorHAnsi" w:cstheme="majorHAnsi"/>
          <w:color w:val="0F0D29" w:themeColor="text1"/>
          <w:sz w:val="36"/>
          <w:szCs w:val="36"/>
        </w:rPr>
      </w:pPr>
      <w:r>
        <w:rPr>
          <w:rFonts w:asciiTheme="majorHAnsi" w:hAnsiTheme="majorHAnsi" w:cstheme="majorHAnsi"/>
          <w:color w:val="0F0D29" w:themeColor="text1"/>
          <w:sz w:val="36"/>
          <w:szCs w:val="36"/>
        </w:rPr>
        <w:t>Chatbot Crea</w:t>
      </w:r>
      <w:r w:rsidR="001D2E75">
        <w:rPr>
          <w:rFonts w:asciiTheme="majorHAnsi" w:hAnsiTheme="majorHAnsi" w:cstheme="majorHAnsi"/>
          <w:color w:val="0F0D29" w:themeColor="text1"/>
          <w:sz w:val="36"/>
          <w:szCs w:val="36"/>
        </w:rPr>
        <w:t>tion</w:t>
      </w:r>
    </w:p>
    <w:p w14:paraId="1654CC5F" w14:textId="77777777" w:rsidR="00FE3558" w:rsidRDefault="00FE3558" w:rsidP="00873A37">
      <w:pPr>
        <w:rPr>
          <w:rFonts w:asciiTheme="majorHAnsi" w:hAnsiTheme="majorHAnsi" w:cstheme="majorHAnsi"/>
          <w:color w:val="0F0D29" w:themeColor="text1"/>
          <w:sz w:val="36"/>
          <w:szCs w:val="36"/>
        </w:rPr>
      </w:pPr>
    </w:p>
    <w:p w14:paraId="34BA15D6" w14:textId="53EC2BFE" w:rsidR="00873A37" w:rsidRDefault="00FE3558" w:rsidP="00873A37">
      <w:pPr>
        <w:rPr>
          <w:b w:val="0"/>
          <w:bCs/>
          <w:color w:val="0F0D29" w:themeColor="text1"/>
          <w:sz w:val="24"/>
          <w:szCs w:val="24"/>
        </w:rPr>
      </w:pPr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In previous week, mostly I tried to develop the Bot behavior with customers such as Q/A, UI/UX and researched for deployment ways which led me to </w:t>
      </w:r>
      <w:r w:rsidR="001D2E75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explore </w:t>
      </w:r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>some effective alternatives.</w:t>
      </w:r>
    </w:p>
    <w:p w14:paraId="35A11954" w14:textId="332741D3" w:rsidR="00873A37" w:rsidRDefault="00873A37" w:rsidP="00873A37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0415059C" w14:textId="3584EFDD" w:rsidR="001D2E75" w:rsidRDefault="001D2E75" w:rsidP="00873A37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38097354" w14:textId="588E52AA" w:rsidR="00EA667E" w:rsidRDefault="001D2E75" w:rsidP="00EA667E">
      <w:pPr>
        <w:jc w:val="both"/>
        <w:rPr>
          <w:rFonts w:asciiTheme="majorHAnsi" w:hAnsiTheme="majorHAnsi" w:cstheme="majorHAnsi"/>
          <w:color w:val="0F0D29" w:themeColor="text1"/>
          <w:sz w:val="36"/>
          <w:szCs w:val="36"/>
        </w:rPr>
      </w:pPr>
      <w:r>
        <w:rPr>
          <w:rFonts w:asciiTheme="majorHAnsi" w:hAnsiTheme="majorHAnsi" w:cstheme="majorHAnsi"/>
          <w:color w:val="0F0D29" w:themeColor="text1"/>
          <w:sz w:val="36"/>
          <w:szCs w:val="36"/>
        </w:rPr>
        <w:t>Question &amp; Answers:</w:t>
      </w:r>
    </w:p>
    <w:p w14:paraId="02F58151" w14:textId="055D462B" w:rsidR="001D2E75" w:rsidRPr="002E6CF8" w:rsidRDefault="00EA667E" w:rsidP="002E6CF8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Bot will be able to take inputs in two ways: custom writing and choosing among </w:t>
      </w:r>
      <w:r w:rsidR="002E6CF8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>choices</w:t>
      </w:r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>.</w:t>
      </w:r>
      <w:r w:rsidR="002E6CF8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 As we </w:t>
      </w:r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talk about </w:t>
      </w:r>
      <w:proofErr w:type="spellStart"/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>MessageParser</w:t>
      </w:r>
      <w:proofErr w:type="spellEnd"/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>ActionProvider</w:t>
      </w:r>
      <w:proofErr w:type="spellEnd"/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>, they’re responsible of incoming question</w:t>
      </w:r>
      <w:r w:rsidR="002E6CF8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>s</w:t>
      </w:r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 and will-be-given answer</w:t>
      </w:r>
      <w:r w:rsidR="002E6CF8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>s</w:t>
      </w:r>
      <w:r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. Therefore, I fed them with possible choices. </w:t>
      </w:r>
    </w:p>
    <w:p w14:paraId="72B6B095" w14:textId="77CFB6BA" w:rsidR="001D2E75" w:rsidRDefault="001D2E75" w:rsidP="00873A37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1401F33A" w14:textId="77777777" w:rsidR="001D2E75" w:rsidRDefault="001D2E75" w:rsidP="00873A37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62339B4A" w14:textId="35DC5E86" w:rsidR="001D2E75" w:rsidRDefault="001D2E75" w:rsidP="00873A37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  <w:r w:rsidRPr="001D2E75">
        <w:rPr>
          <w:rFonts w:ascii="Segoe UI" w:hAnsi="Segoe UI" w:cs="Segoe UI"/>
          <w:b w:val="0"/>
          <w:bCs/>
          <w:noProof/>
          <w:color w:val="161513"/>
          <w:sz w:val="22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6336580D" wp14:editId="4FA62005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3265805" cy="4533900"/>
            <wp:effectExtent l="0" t="0" r="0" b="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D2E75">
        <w:rPr>
          <w:rFonts w:ascii="Segoe UI" w:hAnsi="Segoe UI" w:cs="Segoe UI"/>
          <w:b w:val="0"/>
          <w:bCs/>
          <w:noProof/>
          <w:color w:val="161513"/>
          <w:sz w:val="22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0C8819B7" wp14:editId="23208A6C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2917825" cy="4533900"/>
            <wp:effectExtent l="0" t="0" r="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DD064" w14:textId="6CC46ACC" w:rsidR="001D2E75" w:rsidRDefault="001D2E75" w:rsidP="00873A37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357A5E03" w14:textId="06376B38" w:rsidR="00AF771C" w:rsidRDefault="00192902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 w:rsidRPr="00873A37">
        <w:rPr>
          <w:b w:val="0"/>
          <w:bCs/>
          <w:color w:val="0F0D29" w:themeColor="text1"/>
          <w:sz w:val="24"/>
          <w:szCs w:val="24"/>
        </w:rPr>
        <w:t xml:space="preserve">              </w:t>
      </w:r>
    </w:p>
    <w:p w14:paraId="1718FC84" w14:textId="72043E2F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27D28A4F" w14:textId="5B9F30FE" w:rsidR="001D2E75" w:rsidRDefault="001344E0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proofErr w:type="spellStart"/>
      <w:r>
        <w:rPr>
          <w:b w:val="0"/>
          <w:bCs/>
          <w:color w:val="0F0D29" w:themeColor="text1"/>
          <w:sz w:val="24"/>
          <w:szCs w:val="24"/>
        </w:rPr>
        <w:t>Options.jsx</w:t>
      </w:r>
      <w:proofErr w:type="spellEnd"/>
      <w:r>
        <w:rPr>
          <w:b w:val="0"/>
          <w:bCs/>
          <w:color w:val="0F0D29" w:themeColor="text1"/>
          <w:sz w:val="24"/>
          <w:szCs w:val="24"/>
        </w:rPr>
        <w:t xml:space="preserve"> file provides multiple choices to user. which helps with saving time with struggling with typing.</w:t>
      </w:r>
    </w:p>
    <w:p w14:paraId="654FA5DE" w14:textId="620BB661" w:rsidR="00D444EB" w:rsidRDefault="00D444E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80072D9" w14:textId="2B9FC45A" w:rsidR="00D444EB" w:rsidRDefault="00D444EB" w:rsidP="00D444EB">
      <w:pPr>
        <w:jc w:val="both"/>
        <w:rPr>
          <w:b w:val="0"/>
          <w:bCs/>
          <w:color w:val="0F0D29" w:themeColor="text1"/>
          <w:sz w:val="24"/>
          <w:szCs w:val="24"/>
        </w:rPr>
      </w:pPr>
      <w:r w:rsidRPr="00D444EB">
        <w:rPr>
          <w:b w:val="0"/>
          <w:bCs/>
          <w:noProof/>
          <w:color w:val="0F0D29" w:themeColor="text1"/>
          <w:sz w:val="24"/>
          <w:szCs w:val="24"/>
        </w:rPr>
        <w:drawing>
          <wp:inline distT="0" distB="0" distL="0" distR="0" wp14:anchorId="4158815F" wp14:editId="7F7C2328">
            <wp:extent cx="5924550" cy="3518907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346" cy="35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74E2" w14:textId="77777777" w:rsidR="00D444EB" w:rsidRDefault="00D444EB" w:rsidP="00D444EB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46D45088" w14:textId="6EE4BBAB" w:rsidR="001D2E75" w:rsidRDefault="00D444E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Config.js file generate answers for multiple choice buttons which provides to customer on start page.</w:t>
      </w:r>
    </w:p>
    <w:p w14:paraId="10BA3744" w14:textId="77777777" w:rsidR="00D444EB" w:rsidRDefault="00D444E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6E3ADDC0" w14:textId="69735279" w:rsidR="001D2E75" w:rsidRDefault="00D444E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 w:rsidRPr="00D444EB">
        <w:rPr>
          <w:b w:val="0"/>
          <w:bCs/>
          <w:noProof/>
          <w:color w:val="0F0D29" w:themeColor="text1"/>
          <w:sz w:val="24"/>
          <w:szCs w:val="24"/>
        </w:rPr>
        <w:drawing>
          <wp:inline distT="0" distB="0" distL="0" distR="0" wp14:anchorId="082FE8A4" wp14:editId="102993D2">
            <wp:extent cx="6067425" cy="339090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674" cy="34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9FB5" w14:textId="4D058F90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6961529D" w14:textId="55AB3FEE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25C060B5" w14:textId="604AD206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31681AF4" w14:textId="01DED644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CCE9717" w14:textId="7C872386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030C0286" w14:textId="77777777" w:rsidR="001344E0" w:rsidRDefault="001344E0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 w:rsidRPr="001344E0">
        <w:rPr>
          <w:b w:val="0"/>
          <w:bCs/>
          <w:noProof/>
          <w:color w:val="0F0D29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8C9D1CC" wp14:editId="01011C31">
            <wp:simplePos x="733425" y="1524000"/>
            <wp:positionH relativeFrom="column">
              <wp:align>left</wp:align>
            </wp:positionH>
            <wp:positionV relativeFrom="paragraph">
              <wp:align>top</wp:align>
            </wp:positionV>
            <wp:extent cx="3200847" cy="2333951"/>
            <wp:effectExtent l="0" t="0" r="0" b="9525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AB82C" w14:textId="7C6978FE" w:rsidR="001D2E75" w:rsidRDefault="001344E0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 xml:space="preserve">Main usage of this function is to show answers provided by </w:t>
      </w:r>
      <w:r w:rsidR="00DB432B">
        <w:rPr>
          <w:b w:val="0"/>
          <w:bCs/>
          <w:color w:val="0F0D29" w:themeColor="text1"/>
          <w:sz w:val="24"/>
          <w:szCs w:val="24"/>
        </w:rPr>
        <w:t>config.js in a contained format.</w:t>
      </w:r>
      <w:r>
        <w:rPr>
          <w:b w:val="0"/>
          <w:bCs/>
          <w:color w:val="0F0D29" w:themeColor="text1"/>
          <w:sz w:val="24"/>
          <w:szCs w:val="24"/>
        </w:rPr>
        <w:br w:type="textWrapping" w:clear="all"/>
      </w:r>
    </w:p>
    <w:p w14:paraId="1E7BB214" w14:textId="0A6B61B1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3DD41825" w14:textId="0CAF22AE" w:rsidR="00DB432B" w:rsidRDefault="00DB432B" w:rsidP="00DB432B">
      <w:pPr>
        <w:jc w:val="both"/>
        <w:rPr>
          <w:b w:val="0"/>
          <w:bCs/>
          <w:color w:val="0F0D29" w:themeColor="text1"/>
          <w:sz w:val="24"/>
          <w:szCs w:val="24"/>
        </w:rPr>
      </w:pPr>
      <w:r w:rsidRPr="00DB432B">
        <w:rPr>
          <w:b w:val="0"/>
          <w:bCs/>
          <w:noProof/>
          <w:color w:val="0F0D29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E2328F9" wp14:editId="54479C9B">
            <wp:simplePos x="0" y="0"/>
            <wp:positionH relativeFrom="column">
              <wp:posOffset>3497580</wp:posOffset>
            </wp:positionH>
            <wp:positionV relativeFrom="paragraph">
              <wp:posOffset>306705</wp:posOffset>
            </wp:positionV>
            <wp:extent cx="3181350" cy="1924685"/>
            <wp:effectExtent l="0" t="0" r="0" b="0"/>
            <wp:wrapThrough wrapText="bothSides">
              <wp:wrapPolygon edited="0">
                <wp:start x="0" y="0"/>
                <wp:lineTo x="0" y="21379"/>
                <wp:lineTo x="21471" y="21379"/>
                <wp:lineTo x="21471" y="0"/>
                <wp:lineTo x="0" y="0"/>
              </wp:wrapPolygon>
            </wp:wrapThrough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128B2" w14:textId="350AA781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4C5D98BA" w14:textId="5CC1ECD5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7D67FFEA" w14:textId="2E89B2A4" w:rsidR="001D2E75" w:rsidRDefault="00DB432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 xml:space="preserve">Does all input and output transactions between files with producing a </w:t>
      </w:r>
      <w:r w:rsidR="003D361B">
        <w:rPr>
          <w:b w:val="0"/>
          <w:bCs/>
          <w:color w:val="0F0D29" w:themeColor="text1"/>
          <w:sz w:val="24"/>
          <w:szCs w:val="24"/>
        </w:rPr>
        <w:t>multiple-choice</w:t>
      </w:r>
      <w:r>
        <w:rPr>
          <w:b w:val="0"/>
          <w:bCs/>
          <w:color w:val="0F0D29" w:themeColor="text1"/>
          <w:sz w:val="24"/>
          <w:szCs w:val="24"/>
        </w:rPr>
        <w:t xml:space="preserve"> question format.</w:t>
      </w:r>
    </w:p>
    <w:p w14:paraId="1AF024E7" w14:textId="09C4810C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29755A4" w14:textId="12BD5BD5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0578B966" w14:textId="036D2851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0DB06FFD" w14:textId="44C4F81B" w:rsidR="001D2E75" w:rsidRDefault="001D2E75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25C91FA" w14:textId="77777777" w:rsidR="003D361B" w:rsidRDefault="00DB432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 w:rsidRPr="00DB432B">
        <w:rPr>
          <w:b w:val="0"/>
          <w:bCs/>
          <w:noProof/>
          <w:color w:val="0F0D29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D66DA6E" wp14:editId="4212E2F7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628775" cy="2800352"/>
            <wp:effectExtent l="0" t="0" r="0" b="0"/>
            <wp:wrapThrough wrapText="bothSides">
              <wp:wrapPolygon edited="0">
                <wp:start x="0" y="0"/>
                <wp:lineTo x="0" y="21453"/>
                <wp:lineTo x="21221" y="21453"/>
                <wp:lineTo x="21221" y="0"/>
                <wp:lineTo x="0" y="0"/>
              </wp:wrapPolygon>
            </wp:wrapThrough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80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  <w:color w:val="0F0D29" w:themeColor="text1"/>
          <w:sz w:val="24"/>
          <w:szCs w:val="24"/>
        </w:rPr>
        <w:t xml:space="preserve">                                             </w:t>
      </w:r>
    </w:p>
    <w:p w14:paraId="2818CAC3" w14:textId="77777777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34C2BF42" w14:textId="77777777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04F23FED" w14:textId="77777777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CBB8B46" w14:textId="77777777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748309AD" w14:textId="77777777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 xml:space="preserve">                        </w:t>
      </w:r>
    </w:p>
    <w:p w14:paraId="2DBCFBEC" w14:textId="77777777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36EEA51" w14:textId="7396F83F" w:rsidR="001D2E75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 xml:space="preserve">                           </w:t>
      </w:r>
      <w:r w:rsidR="00DB432B">
        <w:rPr>
          <w:b w:val="0"/>
          <w:bCs/>
          <w:color w:val="0F0D29" w:themeColor="text1"/>
          <w:sz w:val="24"/>
          <w:szCs w:val="24"/>
        </w:rPr>
        <w:t>Output</w:t>
      </w:r>
    </w:p>
    <w:p w14:paraId="01BE6B59" w14:textId="0128DC86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17A0B416" w14:textId="0B296B55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4F075D32" w14:textId="688F37D6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95DF5A4" w14:textId="04A579CF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B3EBCE2" w14:textId="10E11D45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272C9A83" w14:textId="75306123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35056F2B" w14:textId="366EB310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35C535BB" w14:textId="77777777" w:rsidR="003D361B" w:rsidRDefault="003D361B" w:rsidP="003D361B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69AB1801" w14:textId="362000A0" w:rsidR="003D361B" w:rsidRDefault="003D361B" w:rsidP="003D361B">
      <w:pPr>
        <w:jc w:val="both"/>
        <w:rPr>
          <w:rFonts w:asciiTheme="majorHAnsi" w:hAnsiTheme="majorHAnsi" w:cstheme="majorHAnsi"/>
          <w:color w:val="0F0D29" w:themeColor="text1"/>
          <w:sz w:val="36"/>
          <w:szCs w:val="36"/>
        </w:rPr>
      </w:pPr>
      <w:r>
        <w:rPr>
          <w:rFonts w:asciiTheme="majorHAnsi" w:hAnsiTheme="majorHAnsi" w:cstheme="majorHAnsi"/>
          <w:color w:val="0F0D29" w:themeColor="text1"/>
          <w:sz w:val="36"/>
          <w:szCs w:val="36"/>
        </w:rPr>
        <w:t>Alternative: Kommunicate.io</w:t>
      </w:r>
    </w:p>
    <w:p w14:paraId="04C4C608" w14:textId="77777777" w:rsidR="003D361B" w:rsidRDefault="003D361B" w:rsidP="003D361B">
      <w:pPr>
        <w:jc w:val="both"/>
        <w:rPr>
          <w:rFonts w:asciiTheme="majorHAnsi" w:hAnsiTheme="majorHAnsi" w:cstheme="majorHAnsi"/>
          <w:color w:val="0F0D29" w:themeColor="text1"/>
          <w:sz w:val="36"/>
          <w:szCs w:val="36"/>
        </w:rPr>
      </w:pPr>
    </w:p>
    <w:p w14:paraId="490F080C" w14:textId="55C361AE" w:rsidR="003D361B" w:rsidRDefault="003D361B" w:rsidP="003D361B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  <w:r>
        <w:rPr>
          <w:rFonts w:asciiTheme="majorHAnsi" w:hAnsiTheme="majorHAnsi" w:cstheme="majorHAnsi"/>
          <w:color w:val="0F0D29" w:themeColor="text1"/>
          <w:szCs w:val="28"/>
        </w:rPr>
        <w:t>Configuration</w:t>
      </w:r>
    </w:p>
    <w:p w14:paraId="43872D32" w14:textId="3A1C33CF" w:rsidR="0034777D" w:rsidRDefault="0034777D" w:rsidP="003D361B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</w:p>
    <w:p w14:paraId="3DFC6525" w14:textId="38FE59B5" w:rsidR="003D361B" w:rsidRDefault="0034777D" w:rsidP="003D361B">
      <w:p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Any kind of bot configuration will be done from dashboard which is so flexible that it is able to do:</w:t>
      </w:r>
    </w:p>
    <w:p w14:paraId="2F4F0BC5" w14:textId="0683503F" w:rsidR="0034777D" w:rsidRDefault="0034777D" w:rsidP="003D361B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76AA45E5" w14:textId="186C7AD9" w:rsidR="0034777D" w:rsidRDefault="0034777D" w:rsidP="0034777D">
      <w:pPr>
        <w:pStyle w:val="ListParagraph"/>
        <w:numPr>
          <w:ilvl w:val="0"/>
          <w:numId w:val="24"/>
        </w:num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Create a bot profile and deploy to any site.</w:t>
      </w:r>
    </w:p>
    <w:p w14:paraId="14B19F24" w14:textId="2A65526E" w:rsidR="0034777D" w:rsidRDefault="0034777D" w:rsidP="0034777D">
      <w:pPr>
        <w:pStyle w:val="ListParagraph"/>
        <w:numPr>
          <w:ilvl w:val="0"/>
          <w:numId w:val="24"/>
        </w:num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Check Daile/monthly incoming message status.</w:t>
      </w:r>
    </w:p>
    <w:p w14:paraId="0C18135E" w14:textId="253D8B5F" w:rsidR="0034777D" w:rsidRDefault="0034777D" w:rsidP="0034777D">
      <w:pPr>
        <w:pStyle w:val="ListParagraph"/>
        <w:numPr>
          <w:ilvl w:val="0"/>
          <w:numId w:val="24"/>
        </w:num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 xml:space="preserve">Take charge of conversation while you are online </w:t>
      </w:r>
      <w:r w:rsidR="00EC0D92">
        <w:rPr>
          <w:b w:val="0"/>
          <w:bCs/>
          <w:color w:val="0F0D29" w:themeColor="text1"/>
          <w:sz w:val="24"/>
          <w:szCs w:val="24"/>
        </w:rPr>
        <w:t>a</w:t>
      </w:r>
      <w:r>
        <w:rPr>
          <w:b w:val="0"/>
          <w:bCs/>
          <w:color w:val="0F0D29" w:themeColor="text1"/>
          <w:sz w:val="24"/>
          <w:szCs w:val="24"/>
        </w:rPr>
        <w:t>nd flexible in admin user.</w:t>
      </w:r>
    </w:p>
    <w:p w14:paraId="349DE78A" w14:textId="4856C4E7" w:rsidR="0034777D" w:rsidRDefault="0034777D" w:rsidP="0034777D">
      <w:pPr>
        <w:pStyle w:val="ListParagraph"/>
        <w:numPr>
          <w:ilvl w:val="0"/>
          <w:numId w:val="24"/>
        </w:num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Deploy custom messages for incoming questions and chats.</w:t>
      </w:r>
    </w:p>
    <w:p w14:paraId="43CCB8B8" w14:textId="1CAD8E0A" w:rsidR="0034777D" w:rsidRDefault="0034777D" w:rsidP="0034777D">
      <w:pPr>
        <w:pStyle w:val="ListParagraph"/>
        <w:numPr>
          <w:ilvl w:val="0"/>
          <w:numId w:val="24"/>
        </w:num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Check record of conversations.</w:t>
      </w:r>
    </w:p>
    <w:p w14:paraId="492EC656" w14:textId="487340DA" w:rsidR="0034777D" w:rsidRDefault="0034777D" w:rsidP="0034777D">
      <w:pPr>
        <w:pStyle w:val="ListParagraph"/>
        <w:numPr>
          <w:ilvl w:val="0"/>
          <w:numId w:val="24"/>
        </w:num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Integrate with big apps.</w:t>
      </w:r>
    </w:p>
    <w:p w14:paraId="088BCF27" w14:textId="7BEFF446" w:rsidR="00EC0D92" w:rsidRDefault="00EC0D92" w:rsidP="0034777D">
      <w:pPr>
        <w:pStyle w:val="ListParagraph"/>
        <w:numPr>
          <w:ilvl w:val="0"/>
          <w:numId w:val="24"/>
        </w:num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Artificial Intelligence used to answer most type of questions.</w:t>
      </w:r>
    </w:p>
    <w:p w14:paraId="6C238B00" w14:textId="77777777" w:rsidR="0034777D" w:rsidRPr="0034777D" w:rsidRDefault="0034777D" w:rsidP="00EC0D92">
      <w:pPr>
        <w:pStyle w:val="ListParagraph"/>
        <w:jc w:val="both"/>
        <w:rPr>
          <w:b w:val="0"/>
          <w:bCs/>
          <w:color w:val="0F0D29" w:themeColor="text1"/>
          <w:sz w:val="24"/>
          <w:szCs w:val="24"/>
        </w:rPr>
      </w:pPr>
    </w:p>
    <w:p w14:paraId="58E01D4F" w14:textId="28D138F1" w:rsidR="0034777D" w:rsidRDefault="0034777D" w:rsidP="003D361B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0C2CB897" w14:textId="2AB2315A" w:rsidR="0034777D" w:rsidRDefault="0034777D" w:rsidP="003D361B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111C21E4" w14:textId="7F4CD348" w:rsidR="0034777D" w:rsidRDefault="0034777D" w:rsidP="003D361B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41527ED9" w14:textId="14D910E5" w:rsidR="0034777D" w:rsidRDefault="0034777D" w:rsidP="003D361B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6669CE4C" w14:textId="041C20CA" w:rsidR="0034777D" w:rsidRDefault="0034777D" w:rsidP="003D361B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46229D6E" w14:textId="77777777" w:rsidR="0034777D" w:rsidRDefault="0034777D" w:rsidP="003D361B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</w:p>
    <w:p w14:paraId="07D141B9" w14:textId="1C38E0AE" w:rsidR="003D361B" w:rsidRPr="003D361B" w:rsidRDefault="00C370F4" w:rsidP="003D361B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  <w:r w:rsidRPr="00C370F4">
        <w:rPr>
          <w:rFonts w:asciiTheme="majorHAnsi" w:hAnsiTheme="majorHAnsi" w:cstheme="majorHAnsi"/>
          <w:noProof/>
          <w:color w:val="0F0D29" w:themeColor="text1"/>
          <w:szCs w:val="28"/>
        </w:rPr>
        <w:drawing>
          <wp:inline distT="0" distB="0" distL="0" distR="0" wp14:anchorId="4D1041A9" wp14:editId="0A43913A">
            <wp:extent cx="6309360" cy="3542665"/>
            <wp:effectExtent l="0" t="0" r="0" b="63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3DBC" w14:textId="77777777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4368A751" w14:textId="2098D2F2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4C83667E" w14:textId="77777777" w:rsidR="00C370F4" w:rsidRDefault="00C370F4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DDA5BB1" w14:textId="77777777" w:rsidR="00C370F4" w:rsidRDefault="00C370F4" w:rsidP="00C370F4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</w:p>
    <w:p w14:paraId="6DA4A106" w14:textId="143D4649" w:rsidR="00C370F4" w:rsidRDefault="00C370F4" w:rsidP="00C370F4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  <w:r>
        <w:rPr>
          <w:rFonts w:asciiTheme="majorHAnsi" w:hAnsiTheme="majorHAnsi" w:cstheme="majorHAnsi"/>
          <w:color w:val="0F0D29" w:themeColor="text1"/>
          <w:szCs w:val="28"/>
        </w:rPr>
        <w:t>Installation</w:t>
      </w:r>
    </w:p>
    <w:p w14:paraId="0DBE275A" w14:textId="52F87073" w:rsidR="00C370F4" w:rsidRDefault="00C370F4" w:rsidP="00C370F4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</w:p>
    <w:p w14:paraId="1F7C38FF" w14:textId="45188A09" w:rsidR="00C370F4" w:rsidRDefault="00C370F4" w:rsidP="00C370F4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</w:p>
    <w:p w14:paraId="597462E5" w14:textId="586825AB" w:rsidR="00EC0D92" w:rsidRDefault="00EC0D92" w:rsidP="00C370F4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  <w:r>
        <w:rPr>
          <w:b w:val="0"/>
          <w:bCs/>
          <w:color w:val="0F0D29" w:themeColor="text1"/>
          <w:sz w:val="24"/>
          <w:szCs w:val="24"/>
        </w:rPr>
        <w:t>The installation is simple. The code is already given in communicate.io. All we have to do is paste in our project file as a new folder named chat.js and write our API code.</w:t>
      </w:r>
    </w:p>
    <w:p w14:paraId="438127BE" w14:textId="77777777" w:rsidR="00EC0D92" w:rsidRDefault="00EC0D92" w:rsidP="00C370F4">
      <w:pPr>
        <w:jc w:val="both"/>
        <w:rPr>
          <w:rFonts w:asciiTheme="majorHAnsi" w:hAnsiTheme="majorHAnsi" w:cstheme="majorHAnsi"/>
          <w:color w:val="0F0D29" w:themeColor="text1"/>
          <w:szCs w:val="28"/>
        </w:rPr>
      </w:pPr>
    </w:p>
    <w:p w14:paraId="7012A2B0" w14:textId="05A49A2B" w:rsidR="003D361B" w:rsidRDefault="00C370F4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 w:rsidRPr="00C370F4">
        <w:rPr>
          <w:b w:val="0"/>
          <w:bCs/>
          <w:noProof/>
          <w:color w:val="0F0D29" w:themeColor="text1"/>
          <w:sz w:val="24"/>
          <w:szCs w:val="24"/>
        </w:rPr>
        <w:drawing>
          <wp:inline distT="0" distB="0" distL="0" distR="0" wp14:anchorId="16BB045E" wp14:editId="43EAE6DC">
            <wp:extent cx="6309360" cy="3363595"/>
            <wp:effectExtent l="0" t="0" r="0" b="825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BEE1" w14:textId="5E8CC0B6" w:rsidR="003D361B" w:rsidRDefault="003D361B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58C9F370" w14:textId="27352ACE" w:rsidR="003D361B" w:rsidRDefault="00C370F4" w:rsidP="00873A37">
      <w:pPr>
        <w:jc w:val="both"/>
        <w:rPr>
          <w:b w:val="0"/>
          <w:bCs/>
          <w:color w:val="0F0D29" w:themeColor="text1"/>
          <w:sz w:val="24"/>
          <w:szCs w:val="24"/>
        </w:rPr>
      </w:pPr>
      <w:r w:rsidRPr="00C370F4">
        <w:rPr>
          <w:b w:val="0"/>
          <w:bCs/>
          <w:noProof/>
          <w:color w:val="0F0D29" w:themeColor="text1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D69F9B3" wp14:editId="5D37228C">
            <wp:simplePos x="0" y="0"/>
            <wp:positionH relativeFrom="margin">
              <wp:align>right</wp:align>
            </wp:positionH>
            <wp:positionV relativeFrom="paragraph">
              <wp:posOffset>719455</wp:posOffset>
            </wp:positionV>
            <wp:extent cx="2181529" cy="1562318"/>
            <wp:effectExtent l="0" t="0" r="9525" b="0"/>
            <wp:wrapThrough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hrough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7E16D" w14:textId="524FDC1A" w:rsidR="00EC0D92" w:rsidRPr="00EC0D92" w:rsidRDefault="00EC0D92" w:rsidP="00EC0D92">
      <w:pPr>
        <w:rPr>
          <w:sz w:val="24"/>
          <w:szCs w:val="24"/>
        </w:rPr>
      </w:pPr>
    </w:p>
    <w:p w14:paraId="5CBBB28D" w14:textId="27BDB4A6" w:rsidR="00EC0D92" w:rsidRPr="00EC0D92" w:rsidRDefault="00EC0D92" w:rsidP="00EC0D92">
      <w:pPr>
        <w:rPr>
          <w:sz w:val="24"/>
          <w:szCs w:val="24"/>
        </w:rPr>
      </w:pPr>
    </w:p>
    <w:p w14:paraId="33C80D96" w14:textId="1CBDFFB2" w:rsidR="00EC0D92" w:rsidRPr="00EC0D92" w:rsidRDefault="00EC0D92" w:rsidP="00EC0D92">
      <w:pPr>
        <w:rPr>
          <w:sz w:val="24"/>
          <w:szCs w:val="24"/>
        </w:rPr>
      </w:pPr>
    </w:p>
    <w:p w14:paraId="40071F17" w14:textId="6C407D82" w:rsidR="00EC0D92" w:rsidRPr="00EC0D92" w:rsidRDefault="00EC0D92" w:rsidP="00EC0D92">
      <w:pPr>
        <w:rPr>
          <w:sz w:val="24"/>
          <w:szCs w:val="24"/>
        </w:rPr>
      </w:pPr>
    </w:p>
    <w:p w14:paraId="011BE15C" w14:textId="25A14716" w:rsidR="00EC0D92" w:rsidRPr="00EC0D92" w:rsidRDefault="00EC0D92" w:rsidP="00EC0D92">
      <w:pPr>
        <w:rPr>
          <w:sz w:val="24"/>
          <w:szCs w:val="24"/>
        </w:rPr>
      </w:pPr>
    </w:p>
    <w:p w14:paraId="3730E778" w14:textId="6A2CA8B7" w:rsidR="00EC0D92" w:rsidRPr="00EC0D92" w:rsidRDefault="00EC0D92" w:rsidP="00EC0D92">
      <w:pPr>
        <w:rPr>
          <w:sz w:val="24"/>
          <w:szCs w:val="24"/>
        </w:rPr>
      </w:pPr>
    </w:p>
    <w:p w14:paraId="4E516CF7" w14:textId="24CE1C92" w:rsidR="00EC0D92" w:rsidRDefault="00EC0D92" w:rsidP="00EC0D92">
      <w:pPr>
        <w:rPr>
          <w:b w:val="0"/>
          <w:bCs/>
          <w:color w:val="0F0D29" w:themeColor="text1"/>
          <w:sz w:val="24"/>
          <w:szCs w:val="24"/>
        </w:rPr>
      </w:pPr>
    </w:p>
    <w:p w14:paraId="122AC28A" w14:textId="6E733BE0" w:rsidR="00EC0D92" w:rsidRDefault="00EC0D92" w:rsidP="00EC0D92">
      <w:pPr>
        <w:jc w:val="center"/>
        <w:rPr>
          <w:sz w:val="24"/>
          <w:szCs w:val="24"/>
        </w:rPr>
      </w:pPr>
      <w:r>
        <w:rPr>
          <w:sz w:val="24"/>
          <w:szCs w:val="24"/>
        </w:rPr>
        <w:t>Finally, we’ll finish it by typing &lt;</w:t>
      </w:r>
      <w:proofErr w:type="spellStart"/>
      <w:r>
        <w:rPr>
          <w:sz w:val="24"/>
          <w:szCs w:val="24"/>
        </w:rPr>
        <w:t>KommunicateChat</w:t>
      </w:r>
      <w:proofErr w:type="spellEnd"/>
      <w:r>
        <w:rPr>
          <w:sz w:val="24"/>
          <w:szCs w:val="24"/>
        </w:rPr>
        <w:t xml:space="preserve"> /&gt; on navbar to get called on main page.</w:t>
      </w:r>
    </w:p>
    <w:p w14:paraId="55CCFF4D" w14:textId="346B21C9" w:rsidR="00EC0D92" w:rsidRDefault="00EC0D92" w:rsidP="00EC0D92">
      <w:pPr>
        <w:jc w:val="center"/>
        <w:rPr>
          <w:sz w:val="24"/>
          <w:szCs w:val="24"/>
        </w:rPr>
      </w:pPr>
    </w:p>
    <w:p w14:paraId="0CFBFCAE" w14:textId="3A195ED3" w:rsidR="00EC0D92" w:rsidRDefault="00EC0D92" w:rsidP="00EC0D92">
      <w:pPr>
        <w:jc w:val="center"/>
        <w:rPr>
          <w:sz w:val="24"/>
          <w:szCs w:val="24"/>
        </w:rPr>
      </w:pPr>
    </w:p>
    <w:p w14:paraId="7A57A6A8" w14:textId="0FA16B5A" w:rsidR="00EC0D92" w:rsidRDefault="00EC0D92" w:rsidP="00EC0D92">
      <w:pPr>
        <w:jc w:val="center"/>
        <w:rPr>
          <w:sz w:val="24"/>
          <w:szCs w:val="24"/>
        </w:rPr>
      </w:pPr>
    </w:p>
    <w:p w14:paraId="3EA019F6" w14:textId="1F10CA09" w:rsidR="00EC0D92" w:rsidRDefault="00EC0D92" w:rsidP="00EC0D92">
      <w:pPr>
        <w:jc w:val="center"/>
        <w:rPr>
          <w:sz w:val="24"/>
          <w:szCs w:val="24"/>
        </w:rPr>
      </w:pPr>
    </w:p>
    <w:p w14:paraId="622382AD" w14:textId="075904A9" w:rsidR="00EC0D92" w:rsidRDefault="00EC0D92" w:rsidP="00EC0D92">
      <w:pPr>
        <w:jc w:val="center"/>
        <w:rPr>
          <w:sz w:val="24"/>
          <w:szCs w:val="24"/>
        </w:rPr>
      </w:pPr>
    </w:p>
    <w:p w14:paraId="7D148AC0" w14:textId="331E0BDF" w:rsidR="00EC0D92" w:rsidRDefault="00EC0D92" w:rsidP="00EC0D92">
      <w:pPr>
        <w:rPr>
          <w:rFonts w:asciiTheme="majorHAnsi" w:hAnsiTheme="majorHAnsi" w:cstheme="majorHAnsi"/>
          <w:color w:val="0F0D29" w:themeColor="text1"/>
          <w:szCs w:val="28"/>
        </w:rPr>
      </w:pPr>
      <w:r>
        <w:rPr>
          <w:rFonts w:asciiTheme="majorHAnsi" w:hAnsiTheme="majorHAnsi" w:cstheme="majorHAnsi"/>
          <w:color w:val="0F0D29" w:themeColor="text1"/>
          <w:szCs w:val="28"/>
        </w:rPr>
        <w:lastRenderedPageBreak/>
        <w:t>Output</w:t>
      </w:r>
    </w:p>
    <w:p w14:paraId="22BA2A27" w14:textId="0E77580E" w:rsidR="00EC0D92" w:rsidRDefault="00EC0D92" w:rsidP="00EC0D92">
      <w:pPr>
        <w:rPr>
          <w:rFonts w:asciiTheme="majorHAnsi" w:hAnsiTheme="majorHAnsi" w:cstheme="majorHAnsi"/>
          <w:color w:val="0F0D29" w:themeColor="text1"/>
          <w:szCs w:val="28"/>
        </w:rPr>
      </w:pPr>
    </w:p>
    <w:p w14:paraId="1379B7AD" w14:textId="3F88303B" w:rsidR="00342C02" w:rsidRDefault="00342C02" w:rsidP="00EC0D92">
      <w:pPr>
        <w:rPr>
          <w:rFonts w:asciiTheme="majorHAnsi" w:hAnsiTheme="majorHAnsi" w:cstheme="majorHAnsi"/>
          <w:color w:val="0F0D29" w:themeColor="text1"/>
          <w:szCs w:val="28"/>
        </w:rPr>
      </w:pPr>
    </w:p>
    <w:p w14:paraId="66AF0CBD" w14:textId="6681F4DB" w:rsidR="00342C02" w:rsidRDefault="00437E74" w:rsidP="00EC0D92">
      <w:pPr>
        <w:rPr>
          <w:sz w:val="24"/>
          <w:szCs w:val="24"/>
        </w:rPr>
      </w:pPr>
      <w:r w:rsidRPr="00437E74">
        <w:rPr>
          <w:sz w:val="24"/>
          <w:szCs w:val="24"/>
        </w:rPr>
        <w:drawing>
          <wp:inline distT="0" distB="0" distL="0" distR="0" wp14:anchorId="27784250" wp14:editId="6A0F8C20">
            <wp:extent cx="6309360" cy="3428365"/>
            <wp:effectExtent l="152400" t="114300" r="129540" b="172085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28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9B5864" w14:textId="1E1510ED" w:rsidR="00437E74" w:rsidRPr="00437E74" w:rsidRDefault="00437E74" w:rsidP="00437E74">
      <w:pPr>
        <w:rPr>
          <w:sz w:val="24"/>
          <w:szCs w:val="24"/>
        </w:rPr>
      </w:pPr>
    </w:p>
    <w:p w14:paraId="29371F41" w14:textId="42B6BB35" w:rsidR="00437E74" w:rsidRPr="00437E74" w:rsidRDefault="00437E74" w:rsidP="00437E74">
      <w:pPr>
        <w:rPr>
          <w:sz w:val="24"/>
          <w:szCs w:val="24"/>
        </w:rPr>
      </w:pPr>
    </w:p>
    <w:p w14:paraId="7738BBBD" w14:textId="5687398B" w:rsidR="00437E74" w:rsidRPr="00437E74" w:rsidRDefault="00437E74" w:rsidP="00437E74">
      <w:pPr>
        <w:rPr>
          <w:sz w:val="24"/>
          <w:szCs w:val="24"/>
        </w:rPr>
      </w:pPr>
    </w:p>
    <w:p w14:paraId="69566668" w14:textId="32A39D2B" w:rsidR="00437E74" w:rsidRDefault="00437E74" w:rsidP="00437E74">
      <w:pPr>
        <w:rPr>
          <w:sz w:val="24"/>
          <w:szCs w:val="24"/>
        </w:rPr>
      </w:pPr>
    </w:p>
    <w:p w14:paraId="49D137FD" w14:textId="461C71BC" w:rsidR="00437E74" w:rsidRPr="00437E74" w:rsidRDefault="00437E74" w:rsidP="00437E74">
      <w:pPr>
        <w:jc w:val="center"/>
        <w:rPr>
          <w:sz w:val="24"/>
          <w:szCs w:val="24"/>
        </w:rPr>
      </w:pPr>
      <w:r w:rsidRPr="00437E74">
        <w:rPr>
          <w:sz w:val="24"/>
          <w:szCs w:val="24"/>
        </w:rPr>
        <w:drawing>
          <wp:inline distT="0" distB="0" distL="0" distR="0" wp14:anchorId="4C4420B3" wp14:editId="353908CD">
            <wp:extent cx="6309360" cy="3396615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E74" w:rsidRPr="00437E74" w:rsidSect="00E25033">
      <w:headerReference w:type="default" r:id="rId23"/>
      <w:footerReference w:type="default" r:id="rId24"/>
      <w:pgSz w:w="12240" w:h="15840"/>
      <w:pgMar w:top="720" w:right="1152" w:bottom="720" w:left="1152" w:header="0" w:footer="170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2940F" w14:textId="77777777" w:rsidR="00452CC4" w:rsidRDefault="00452CC4">
      <w:r>
        <w:separator/>
      </w:r>
    </w:p>
    <w:p w14:paraId="5B26BE6B" w14:textId="77777777" w:rsidR="00452CC4" w:rsidRDefault="00452CC4"/>
  </w:endnote>
  <w:endnote w:type="continuationSeparator" w:id="0">
    <w:p w14:paraId="2B9B8306" w14:textId="77777777" w:rsidR="00452CC4" w:rsidRDefault="00452CC4">
      <w:r>
        <w:continuationSeparator/>
      </w:r>
    </w:p>
    <w:p w14:paraId="07FE4A96" w14:textId="77777777" w:rsidR="00452CC4" w:rsidRDefault="00452C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F1DB7F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7E613E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AACF7" w14:textId="77777777" w:rsidR="00452CC4" w:rsidRDefault="00452CC4">
      <w:r>
        <w:separator/>
      </w:r>
    </w:p>
    <w:p w14:paraId="124A45A4" w14:textId="77777777" w:rsidR="00452CC4" w:rsidRDefault="00452CC4"/>
  </w:footnote>
  <w:footnote w:type="continuationSeparator" w:id="0">
    <w:p w14:paraId="2F19A397" w14:textId="77777777" w:rsidR="00452CC4" w:rsidRDefault="00452CC4">
      <w:r>
        <w:continuationSeparator/>
      </w:r>
    </w:p>
    <w:p w14:paraId="05A5B585" w14:textId="77777777" w:rsidR="00452CC4" w:rsidRDefault="00452C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C8D8AEC" w14:textId="77777777" w:rsidTr="00E25033">
      <w:trPr>
        <w:trHeight w:val="567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18BD595" w14:textId="0C3191B2" w:rsidR="00D077E9" w:rsidRPr="00E25033" w:rsidRDefault="00D077E9">
          <w:pPr>
            <w:pStyle w:val="Header"/>
            <w:rPr>
              <w:color w:val="2665F0" w:themeColor="text2" w:themeTint="99"/>
            </w:rPr>
          </w:pPr>
        </w:p>
      </w:tc>
    </w:tr>
  </w:tbl>
  <w:p w14:paraId="2AF5E574" w14:textId="36705501" w:rsidR="00417F7A" w:rsidRDefault="00E25033" w:rsidP="00417F7A">
    <w:pPr>
      <w:pStyle w:val="Header"/>
      <w:jc w:val="right"/>
      <w:rPr>
        <w:lang w:bidi="prs-AF"/>
      </w:rPr>
    </w:pPr>
    <w:proofErr w:type="spellStart"/>
    <w:r>
      <w:t>Ap</w:t>
    </w:r>
    <w:r w:rsidR="00E94930">
      <w:t>xie</w:t>
    </w:r>
    <w:r>
      <w:t>a</w:t>
    </w:r>
    <w:proofErr w:type="spellEnd"/>
    <w:r>
      <w:rPr>
        <w:lang w:bidi="prs-AF"/>
      </w:rPr>
      <w:t xml:space="preserve">: </w:t>
    </w:r>
    <w:r w:rsidR="00417F7A">
      <w:rPr>
        <w:lang w:bidi="prs-AF"/>
      </w:rPr>
      <w:t>Blockchain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C6202"/>
    <w:multiLevelType w:val="hybridMultilevel"/>
    <w:tmpl w:val="756E6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D6CA5"/>
    <w:multiLevelType w:val="hybridMultilevel"/>
    <w:tmpl w:val="7C02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52967"/>
    <w:multiLevelType w:val="hybridMultilevel"/>
    <w:tmpl w:val="1B948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636FF"/>
    <w:multiLevelType w:val="hybridMultilevel"/>
    <w:tmpl w:val="483C89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E559A"/>
    <w:multiLevelType w:val="hybridMultilevel"/>
    <w:tmpl w:val="991C41D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8B05E22"/>
    <w:multiLevelType w:val="hybridMultilevel"/>
    <w:tmpl w:val="ED2E8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6719E"/>
    <w:multiLevelType w:val="hybridMultilevel"/>
    <w:tmpl w:val="0E6E00E6"/>
    <w:lvl w:ilvl="0" w:tplc="8A207D2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E09D0"/>
    <w:multiLevelType w:val="hybridMultilevel"/>
    <w:tmpl w:val="82C09CE2"/>
    <w:lvl w:ilvl="0" w:tplc="016CDC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ap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EF01AD"/>
    <w:multiLevelType w:val="hybridMultilevel"/>
    <w:tmpl w:val="086A44B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50269"/>
    <w:multiLevelType w:val="hybridMultilevel"/>
    <w:tmpl w:val="5B10CF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2A4493"/>
    <w:multiLevelType w:val="hybridMultilevel"/>
    <w:tmpl w:val="EC76F1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F509D3"/>
    <w:multiLevelType w:val="hybridMultilevel"/>
    <w:tmpl w:val="24BCC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287F5C"/>
    <w:multiLevelType w:val="hybridMultilevel"/>
    <w:tmpl w:val="A1E66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F61A9"/>
    <w:multiLevelType w:val="hybridMultilevel"/>
    <w:tmpl w:val="20081858"/>
    <w:lvl w:ilvl="0" w:tplc="05B8DC1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EE73B28"/>
    <w:multiLevelType w:val="hybridMultilevel"/>
    <w:tmpl w:val="E8AA4BA8"/>
    <w:lvl w:ilvl="0" w:tplc="15328D1C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2DE65EB"/>
    <w:multiLevelType w:val="hybridMultilevel"/>
    <w:tmpl w:val="C86EA8F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BEC044">
      <w:start w:val="2"/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D41325"/>
    <w:multiLevelType w:val="hybridMultilevel"/>
    <w:tmpl w:val="FAB468F4"/>
    <w:lvl w:ilvl="0" w:tplc="D76E3F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F0D29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2D7574"/>
    <w:multiLevelType w:val="hybridMultilevel"/>
    <w:tmpl w:val="772A14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8DB730D"/>
    <w:multiLevelType w:val="hybridMultilevel"/>
    <w:tmpl w:val="1E7E22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280740"/>
    <w:multiLevelType w:val="hybridMultilevel"/>
    <w:tmpl w:val="7EFA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DA73B8"/>
    <w:multiLevelType w:val="hybridMultilevel"/>
    <w:tmpl w:val="5CCEB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E05C83"/>
    <w:multiLevelType w:val="hybridMultilevel"/>
    <w:tmpl w:val="A90E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C57DFA"/>
    <w:multiLevelType w:val="hybridMultilevel"/>
    <w:tmpl w:val="53BEFA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CE4083"/>
    <w:multiLevelType w:val="hybridMultilevel"/>
    <w:tmpl w:val="4F806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3669294">
    <w:abstractNumId w:val="11"/>
  </w:num>
  <w:num w:numId="2" w16cid:durableId="1107698010">
    <w:abstractNumId w:val="2"/>
  </w:num>
  <w:num w:numId="3" w16cid:durableId="1250386572">
    <w:abstractNumId w:val="5"/>
  </w:num>
  <w:num w:numId="4" w16cid:durableId="250433867">
    <w:abstractNumId w:val="17"/>
  </w:num>
  <w:num w:numId="5" w16cid:durableId="716856406">
    <w:abstractNumId w:val="15"/>
  </w:num>
  <w:num w:numId="6" w16cid:durableId="1069427023">
    <w:abstractNumId w:val="19"/>
  </w:num>
  <w:num w:numId="7" w16cid:durableId="1857189364">
    <w:abstractNumId w:val="1"/>
  </w:num>
  <w:num w:numId="8" w16cid:durableId="864054444">
    <w:abstractNumId w:val="8"/>
  </w:num>
  <w:num w:numId="9" w16cid:durableId="1725250472">
    <w:abstractNumId w:val="22"/>
  </w:num>
  <w:num w:numId="10" w16cid:durableId="627004974">
    <w:abstractNumId w:val="21"/>
  </w:num>
  <w:num w:numId="11" w16cid:durableId="1699307441">
    <w:abstractNumId w:val="10"/>
  </w:num>
  <w:num w:numId="12" w16cid:durableId="841897419">
    <w:abstractNumId w:val="7"/>
  </w:num>
  <w:num w:numId="13" w16cid:durableId="1558321725">
    <w:abstractNumId w:val="9"/>
  </w:num>
  <w:num w:numId="14" w16cid:durableId="903414965">
    <w:abstractNumId w:val="23"/>
  </w:num>
  <w:num w:numId="15" w16cid:durableId="537091489">
    <w:abstractNumId w:val="3"/>
  </w:num>
  <w:num w:numId="16" w16cid:durableId="1325281393">
    <w:abstractNumId w:val="4"/>
  </w:num>
  <w:num w:numId="17" w16cid:durableId="1596741833">
    <w:abstractNumId w:val="20"/>
  </w:num>
  <w:num w:numId="18" w16cid:durableId="1139344496">
    <w:abstractNumId w:val="6"/>
  </w:num>
  <w:num w:numId="19" w16cid:durableId="469902779">
    <w:abstractNumId w:val="13"/>
  </w:num>
  <w:num w:numId="20" w16cid:durableId="1197281012">
    <w:abstractNumId w:val="16"/>
  </w:num>
  <w:num w:numId="21" w16cid:durableId="760681749">
    <w:abstractNumId w:val="14"/>
  </w:num>
  <w:num w:numId="22" w16cid:durableId="1300920897">
    <w:abstractNumId w:val="18"/>
  </w:num>
  <w:num w:numId="23" w16cid:durableId="924730854">
    <w:abstractNumId w:val="12"/>
  </w:num>
  <w:num w:numId="24" w16cid:durableId="368772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E80"/>
    <w:rsid w:val="0002482E"/>
    <w:rsid w:val="000403AF"/>
    <w:rsid w:val="00045A04"/>
    <w:rsid w:val="00050324"/>
    <w:rsid w:val="0006035D"/>
    <w:rsid w:val="00082773"/>
    <w:rsid w:val="00092843"/>
    <w:rsid w:val="0009591D"/>
    <w:rsid w:val="000A0150"/>
    <w:rsid w:val="000E0994"/>
    <w:rsid w:val="000E63C9"/>
    <w:rsid w:val="001277E7"/>
    <w:rsid w:val="00130E9D"/>
    <w:rsid w:val="001344E0"/>
    <w:rsid w:val="00142B15"/>
    <w:rsid w:val="00150A6D"/>
    <w:rsid w:val="0016602D"/>
    <w:rsid w:val="001728B9"/>
    <w:rsid w:val="00185B35"/>
    <w:rsid w:val="00185BBC"/>
    <w:rsid w:val="00192902"/>
    <w:rsid w:val="001D2E75"/>
    <w:rsid w:val="001F2BC8"/>
    <w:rsid w:val="001F5F6B"/>
    <w:rsid w:val="0021712B"/>
    <w:rsid w:val="00243EBC"/>
    <w:rsid w:val="00246A35"/>
    <w:rsid w:val="00270B90"/>
    <w:rsid w:val="0028128A"/>
    <w:rsid w:val="00284348"/>
    <w:rsid w:val="0028678F"/>
    <w:rsid w:val="002A1167"/>
    <w:rsid w:val="002D3F16"/>
    <w:rsid w:val="002E6CF8"/>
    <w:rsid w:val="002F51F5"/>
    <w:rsid w:val="00312137"/>
    <w:rsid w:val="00330359"/>
    <w:rsid w:val="00336780"/>
    <w:rsid w:val="0033762F"/>
    <w:rsid w:val="00342C02"/>
    <w:rsid w:val="00344D5B"/>
    <w:rsid w:val="0034777D"/>
    <w:rsid w:val="00366C7E"/>
    <w:rsid w:val="00366F64"/>
    <w:rsid w:val="003722C1"/>
    <w:rsid w:val="00372F3D"/>
    <w:rsid w:val="003806A5"/>
    <w:rsid w:val="00384EA3"/>
    <w:rsid w:val="00394796"/>
    <w:rsid w:val="003A39A1"/>
    <w:rsid w:val="003C2191"/>
    <w:rsid w:val="003D361B"/>
    <w:rsid w:val="003D3863"/>
    <w:rsid w:val="003E3D51"/>
    <w:rsid w:val="004110DE"/>
    <w:rsid w:val="00417F7A"/>
    <w:rsid w:val="00437E74"/>
    <w:rsid w:val="0044085A"/>
    <w:rsid w:val="00452CC4"/>
    <w:rsid w:val="004854B5"/>
    <w:rsid w:val="004A3A0A"/>
    <w:rsid w:val="004B21A5"/>
    <w:rsid w:val="004B4EF9"/>
    <w:rsid w:val="004C0D19"/>
    <w:rsid w:val="004C27B8"/>
    <w:rsid w:val="004C2F4A"/>
    <w:rsid w:val="004F15D3"/>
    <w:rsid w:val="005037F0"/>
    <w:rsid w:val="00516A86"/>
    <w:rsid w:val="005275F6"/>
    <w:rsid w:val="00533D99"/>
    <w:rsid w:val="00551F9A"/>
    <w:rsid w:val="0055211D"/>
    <w:rsid w:val="00572102"/>
    <w:rsid w:val="00593F02"/>
    <w:rsid w:val="005C5D21"/>
    <w:rsid w:val="005C6D47"/>
    <w:rsid w:val="005F1BB0"/>
    <w:rsid w:val="00613618"/>
    <w:rsid w:val="00656C4D"/>
    <w:rsid w:val="00675F57"/>
    <w:rsid w:val="0069728D"/>
    <w:rsid w:val="006A6F9F"/>
    <w:rsid w:val="006A7F1F"/>
    <w:rsid w:val="006E5716"/>
    <w:rsid w:val="007073DC"/>
    <w:rsid w:val="007302B3"/>
    <w:rsid w:val="00730733"/>
    <w:rsid w:val="00730E3A"/>
    <w:rsid w:val="00736AAF"/>
    <w:rsid w:val="00754102"/>
    <w:rsid w:val="00760783"/>
    <w:rsid w:val="00765B2A"/>
    <w:rsid w:val="00783A34"/>
    <w:rsid w:val="007C6B52"/>
    <w:rsid w:val="007D16C5"/>
    <w:rsid w:val="007D452D"/>
    <w:rsid w:val="00830FDE"/>
    <w:rsid w:val="00834BCD"/>
    <w:rsid w:val="00854072"/>
    <w:rsid w:val="00862FE4"/>
    <w:rsid w:val="0086389A"/>
    <w:rsid w:val="00873A37"/>
    <w:rsid w:val="0087579D"/>
    <w:rsid w:val="0087605E"/>
    <w:rsid w:val="008A03EA"/>
    <w:rsid w:val="008B1FEE"/>
    <w:rsid w:val="008E6246"/>
    <w:rsid w:val="008E69FE"/>
    <w:rsid w:val="008F0F16"/>
    <w:rsid w:val="008F7C92"/>
    <w:rsid w:val="00903C32"/>
    <w:rsid w:val="00916B16"/>
    <w:rsid w:val="009173B9"/>
    <w:rsid w:val="0093335D"/>
    <w:rsid w:val="0093613E"/>
    <w:rsid w:val="00943026"/>
    <w:rsid w:val="0096000C"/>
    <w:rsid w:val="00966B81"/>
    <w:rsid w:val="009761C1"/>
    <w:rsid w:val="0099618F"/>
    <w:rsid w:val="009C7720"/>
    <w:rsid w:val="009D1B0B"/>
    <w:rsid w:val="009E2638"/>
    <w:rsid w:val="00A23AFA"/>
    <w:rsid w:val="00A31B3E"/>
    <w:rsid w:val="00A532F3"/>
    <w:rsid w:val="00A5539C"/>
    <w:rsid w:val="00A82EB3"/>
    <w:rsid w:val="00A8489E"/>
    <w:rsid w:val="00A87355"/>
    <w:rsid w:val="00AB56B8"/>
    <w:rsid w:val="00AC29F3"/>
    <w:rsid w:val="00AD408B"/>
    <w:rsid w:val="00AD79BE"/>
    <w:rsid w:val="00AF0D07"/>
    <w:rsid w:val="00AF4788"/>
    <w:rsid w:val="00AF771C"/>
    <w:rsid w:val="00B03C3F"/>
    <w:rsid w:val="00B231E5"/>
    <w:rsid w:val="00B86908"/>
    <w:rsid w:val="00B978F3"/>
    <w:rsid w:val="00BD5A0B"/>
    <w:rsid w:val="00BF3921"/>
    <w:rsid w:val="00C01829"/>
    <w:rsid w:val="00C02B87"/>
    <w:rsid w:val="00C134BB"/>
    <w:rsid w:val="00C157F4"/>
    <w:rsid w:val="00C370F4"/>
    <w:rsid w:val="00C4086D"/>
    <w:rsid w:val="00C46E2E"/>
    <w:rsid w:val="00C71EAE"/>
    <w:rsid w:val="00C74C34"/>
    <w:rsid w:val="00C93FE5"/>
    <w:rsid w:val="00CA1896"/>
    <w:rsid w:val="00CB5B28"/>
    <w:rsid w:val="00CC02E1"/>
    <w:rsid w:val="00CE4E80"/>
    <w:rsid w:val="00CE715A"/>
    <w:rsid w:val="00CF5371"/>
    <w:rsid w:val="00D0323A"/>
    <w:rsid w:val="00D0559F"/>
    <w:rsid w:val="00D077E9"/>
    <w:rsid w:val="00D267C7"/>
    <w:rsid w:val="00D279D0"/>
    <w:rsid w:val="00D33520"/>
    <w:rsid w:val="00D42CB7"/>
    <w:rsid w:val="00D444EB"/>
    <w:rsid w:val="00D5413D"/>
    <w:rsid w:val="00D570A9"/>
    <w:rsid w:val="00D70D02"/>
    <w:rsid w:val="00D770C7"/>
    <w:rsid w:val="00D86945"/>
    <w:rsid w:val="00D90290"/>
    <w:rsid w:val="00D97461"/>
    <w:rsid w:val="00DB432B"/>
    <w:rsid w:val="00DD152F"/>
    <w:rsid w:val="00DE213F"/>
    <w:rsid w:val="00DF027C"/>
    <w:rsid w:val="00DF071B"/>
    <w:rsid w:val="00E00A32"/>
    <w:rsid w:val="00E0431F"/>
    <w:rsid w:val="00E22ACD"/>
    <w:rsid w:val="00E25033"/>
    <w:rsid w:val="00E620B0"/>
    <w:rsid w:val="00E81B40"/>
    <w:rsid w:val="00E84506"/>
    <w:rsid w:val="00E858D6"/>
    <w:rsid w:val="00E94930"/>
    <w:rsid w:val="00EA667E"/>
    <w:rsid w:val="00EC0D92"/>
    <w:rsid w:val="00ED0F47"/>
    <w:rsid w:val="00EF555B"/>
    <w:rsid w:val="00F027BB"/>
    <w:rsid w:val="00F11DCF"/>
    <w:rsid w:val="00F162EA"/>
    <w:rsid w:val="00F2731E"/>
    <w:rsid w:val="00F32736"/>
    <w:rsid w:val="00F52D27"/>
    <w:rsid w:val="00F6110B"/>
    <w:rsid w:val="00F75EB8"/>
    <w:rsid w:val="00F81244"/>
    <w:rsid w:val="00F83527"/>
    <w:rsid w:val="00FB2DDD"/>
    <w:rsid w:val="00FB41F1"/>
    <w:rsid w:val="00FC6C4C"/>
    <w:rsid w:val="00FD583F"/>
    <w:rsid w:val="00FD7488"/>
    <w:rsid w:val="00FE2CF2"/>
    <w:rsid w:val="00FE355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C0582D"/>
  <w15:docId w15:val="{9FAC95F8-9CE4-40A9-82B1-F901F5E2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9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9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1">
    <w:name w:val="toc 1"/>
    <w:basedOn w:val="Normal"/>
    <w:next w:val="Normal"/>
    <w:uiPriority w:val="39"/>
    <w:rsid w:val="00F75EB8"/>
    <w:pPr>
      <w:spacing w:before="120" w:after="120" w:line="240" w:lineRule="exact"/>
    </w:pPr>
    <w:rPr>
      <w:rFonts w:eastAsia="Times New Roman" w:cs="Times"/>
      <w:bCs/>
      <w:caps/>
      <w:color w:val="auto"/>
      <w:sz w:val="20"/>
      <w:szCs w:val="20"/>
      <w:lang w:val="en-CA" w:bidi="he-IL"/>
    </w:rPr>
  </w:style>
  <w:style w:type="paragraph" w:styleId="TOC2">
    <w:name w:val="toc 2"/>
    <w:basedOn w:val="Normal"/>
    <w:next w:val="Normal"/>
    <w:uiPriority w:val="39"/>
    <w:rsid w:val="00F75EB8"/>
    <w:pPr>
      <w:spacing w:line="240" w:lineRule="exact"/>
      <w:ind w:left="240"/>
    </w:pPr>
    <w:rPr>
      <w:rFonts w:eastAsia="Times New Roman" w:cs="Times"/>
      <w:b w:val="0"/>
      <w:smallCaps/>
      <w:color w:val="auto"/>
      <w:sz w:val="20"/>
      <w:szCs w:val="20"/>
      <w:lang w:val="en-CA" w:bidi="he-IL"/>
    </w:rPr>
  </w:style>
  <w:style w:type="paragraph" w:customStyle="1" w:styleId="TOCEntry">
    <w:name w:val="TOCEntry"/>
    <w:basedOn w:val="Normal"/>
    <w:rsid w:val="00F75EB8"/>
    <w:pPr>
      <w:keepNext/>
      <w:keepLines/>
      <w:spacing w:before="120" w:after="240" w:line="240" w:lineRule="atLeast"/>
    </w:pPr>
    <w:rPr>
      <w:rFonts w:ascii="Times" w:eastAsia="Times New Roman" w:hAnsi="Times" w:cs="Times"/>
      <w:bCs/>
      <w:color w:val="auto"/>
      <w:sz w:val="36"/>
      <w:szCs w:val="36"/>
      <w:lang w:val="en-CA" w:bidi="he-IL"/>
    </w:rPr>
  </w:style>
  <w:style w:type="paragraph" w:styleId="ListParagraph">
    <w:name w:val="List Paragraph"/>
    <w:basedOn w:val="Normal"/>
    <w:uiPriority w:val="34"/>
    <w:unhideWhenUsed/>
    <w:qFormat/>
    <w:rsid w:val="00E858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4788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7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F0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customStyle="1" w:styleId="mntl-sc-block-headingtext">
    <w:name w:val="mntl-sc-block-heading__text"/>
    <w:basedOn w:val="DefaultParagraphFont"/>
    <w:rsid w:val="00FB41F1"/>
  </w:style>
  <w:style w:type="paragraph" w:customStyle="1" w:styleId="comp">
    <w:name w:val="comp"/>
    <w:basedOn w:val="Normal"/>
    <w:rsid w:val="00FB4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sibullah%20Qarizada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AD001FE61A4DFBA086AA52E1C8A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4F75F-9C4A-4BDE-B7C2-8EF64C11F2EA}"/>
      </w:docPartPr>
      <w:docPartBody>
        <w:p w:rsidR="00AD3509" w:rsidRDefault="00631467">
          <w:pPr>
            <w:pStyle w:val="7CAD001FE61A4DFBA086AA52E1C8A3AF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6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467"/>
    <w:rsid w:val="000330D7"/>
    <w:rsid w:val="00097B4F"/>
    <w:rsid w:val="003A4EF0"/>
    <w:rsid w:val="00412B6E"/>
    <w:rsid w:val="0053709B"/>
    <w:rsid w:val="00631467"/>
    <w:rsid w:val="00781894"/>
    <w:rsid w:val="009040C8"/>
    <w:rsid w:val="00A834DA"/>
    <w:rsid w:val="00AD3509"/>
    <w:rsid w:val="00AF5F33"/>
    <w:rsid w:val="00B769DA"/>
    <w:rsid w:val="00D513ED"/>
    <w:rsid w:val="00D703C3"/>
    <w:rsid w:val="00DB7A0A"/>
    <w:rsid w:val="00F1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7CAD001FE61A4DFBA086AA52E1C8A3AF">
    <w:name w:val="7CAD001FE61A4DFBA086AA52E1C8A3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6D2A8-F38E-489C-A62B-12076ED4A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899</TotalTime>
  <Pages>8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Nasibullah Qarizada</dc:creator>
  <cp:keywords/>
  <cp:lastModifiedBy>nasibullah qarizada</cp:lastModifiedBy>
  <cp:revision>18</cp:revision>
  <cp:lastPrinted>2006-08-01T17:47:00Z</cp:lastPrinted>
  <dcterms:created xsi:type="dcterms:W3CDTF">2022-03-06T10:06:00Z</dcterms:created>
  <dcterms:modified xsi:type="dcterms:W3CDTF">2022-04-18T14:31:00Z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